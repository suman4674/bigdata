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9B776C" w14:textId="77777777" w:rsidR="00161DEF" w:rsidRDefault="00161DEF" w:rsidP="002D2930">
      <w:pPr>
        <w:pStyle w:val="Title"/>
      </w:pPr>
    </w:p>
    <w:p w14:paraId="3A416FE8" w14:textId="77777777" w:rsidR="00161DEF" w:rsidRDefault="00161DEF" w:rsidP="002D2930">
      <w:pPr>
        <w:pStyle w:val="Title"/>
      </w:pPr>
    </w:p>
    <w:p w14:paraId="4E009E23" w14:textId="77777777" w:rsidR="000B2A97" w:rsidRPr="000B2A97" w:rsidRDefault="002D2930" w:rsidP="000B2A97">
      <w:pPr>
        <w:pStyle w:val="Title"/>
        <w:rPr>
          <w:sz w:val="48"/>
          <w:szCs w:val="48"/>
        </w:rPr>
      </w:pPr>
      <w:r w:rsidRPr="000B2A97">
        <w:rPr>
          <w:sz w:val="48"/>
          <w:szCs w:val="48"/>
        </w:rPr>
        <w:t xml:space="preserve">Final Project </w:t>
      </w:r>
    </w:p>
    <w:p w14:paraId="6CE157F0" w14:textId="38E6872D" w:rsidR="00700638" w:rsidRDefault="000B2A97" w:rsidP="000B2A97">
      <w:pPr>
        <w:pStyle w:val="Title"/>
      </w:pPr>
      <w:r>
        <w:t>Demo Implementation Guide</w:t>
      </w:r>
    </w:p>
    <w:p w14:paraId="6809EBD8" w14:textId="6FAD0B15" w:rsidR="00161DEF" w:rsidRPr="00161DEF" w:rsidRDefault="00161DEF" w:rsidP="00161DEF">
      <w:pPr>
        <w:pStyle w:val="Heading2"/>
        <w:jc w:val="center"/>
        <w:rPr>
          <w:color w:val="A6A6A6" w:themeColor="background1" w:themeShade="A6"/>
        </w:rPr>
      </w:pPr>
      <w:r w:rsidRPr="00161DEF">
        <w:rPr>
          <w:color w:val="A6A6A6" w:themeColor="background1" w:themeShade="A6"/>
        </w:rPr>
        <w:t>Apache Flink Complex Event Processing</w:t>
      </w:r>
    </w:p>
    <w:p w14:paraId="5C8F1326" w14:textId="77777777" w:rsidR="00161DEF" w:rsidRDefault="00161DEF" w:rsidP="00161DEF"/>
    <w:p w14:paraId="77DE6FA5" w14:textId="77777777" w:rsidR="00161DEF" w:rsidRDefault="00161DEF" w:rsidP="00161DEF"/>
    <w:p w14:paraId="2B6DFACA" w14:textId="77777777" w:rsidR="00161DEF" w:rsidRDefault="00161DEF" w:rsidP="00161DEF"/>
    <w:p w14:paraId="7B6EF2EA" w14:textId="2053A827" w:rsidR="00161DEF" w:rsidRDefault="009F2DED" w:rsidP="009F2DED">
      <w:pPr>
        <w:pStyle w:val="Heading2"/>
      </w:pPr>
      <w:r>
        <w:t>Abstract:</w:t>
      </w:r>
    </w:p>
    <w:p w14:paraId="20D85F78" w14:textId="77777777" w:rsidR="009F2DED" w:rsidRDefault="009F2DED" w:rsidP="009F2DED"/>
    <w:p w14:paraId="27D33824" w14:textId="77777777" w:rsidR="009F2DED" w:rsidRPr="009F2DED" w:rsidRDefault="009F2DED" w:rsidP="009F2DED"/>
    <w:p w14:paraId="4647DB41" w14:textId="77777777" w:rsidR="00000000" w:rsidRPr="009F2DED" w:rsidRDefault="00EE088F" w:rsidP="009F2DED">
      <w:pPr>
        <w:numPr>
          <w:ilvl w:val="0"/>
          <w:numId w:val="43"/>
        </w:numPr>
        <w:spacing w:line="360" w:lineRule="auto"/>
        <w:rPr>
          <w:sz w:val="24"/>
          <w:szCs w:val="28"/>
        </w:rPr>
      </w:pPr>
      <w:r w:rsidRPr="009F2DED">
        <w:rPr>
          <w:sz w:val="24"/>
          <w:szCs w:val="28"/>
        </w:rPr>
        <w:t>Complex Event Processing will match incoming events against a pattern and triggers actions/decisions/more complex events.</w:t>
      </w:r>
    </w:p>
    <w:p w14:paraId="4DB3167E" w14:textId="77777777" w:rsidR="00000000" w:rsidRPr="009F2DED" w:rsidRDefault="00EE088F" w:rsidP="009F2DED">
      <w:pPr>
        <w:numPr>
          <w:ilvl w:val="0"/>
          <w:numId w:val="43"/>
        </w:numPr>
        <w:spacing w:line="360" w:lineRule="auto"/>
        <w:rPr>
          <w:sz w:val="24"/>
          <w:szCs w:val="28"/>
        </w:rPr>
      </w:pPr>
      <w:r w:rsidRPr="009F2DED">
        <w:rPr>
          <w:sz w:val="24"/>
          <w:szCs w:val="28"/>
        </w:rPr>
        <w:t>CEP is used in IT security, finance (Trading/Fraud/Risk), in healthcare, traffic monitoring, etc.</w:t>
      </w:r>
    </w:p>
    <w:p w14:paraId="6A72BD5B" w14:textId="77777777" w:rsidR="00000000" w:rsidRPr="009F2DED" w:rsidRDefault="00EE088F" w:rsidP="009F2DED">
      <w:pPr>
        <w:numPr>
          <w:ilvl w:val="0"/>
          <w:numId w:val="43"/>
        </w:numPr>
        <w:spacing w:line="360" w:lineRule="auto"/>
        <w:rPr>
          <w:sz w:val="24"/>
          <w:szCs w:val="28"/>
        </w:rPr>
      </w:pPr>
      <w:r w:rsidRPr="009F2DED">
        <w:rPr>
          <w:sz w:val="24"/>
          <w:szCs w:val="28"/>
        </w:rPr>
        <w:t>Some of these application</w:t>
      </w:r>
      <w:r w:rsidRPr="009F2DED">
        <w:rPr>
          <w:sz w:val="24"/>
          <w:szCs w:val="28"/>
        </w:rPr>
        <w:t>s cannot tolerate a high latency.</w:t>
      </w:r>
    </w:p>
    <w:p w14:paraId="4ED7473D" w14:textId="77777777" w:rsidR="00000000" w:rsidRPr="009F2DED" w:rsidRDefault="00EE088F" w:rsidP="009F2DED">
      <w:pPr>
        <w:numPr>
          <w:ilvl w:val="0"/>
          <w:numId w:val="43"/>
        </w:numPr>
        <w:spacing w:line="360" w:lineRule="auto"/>
        <w:rPr>
          <w:sz w:val="24"/>
          <w:szCs w:val="28"/>
        </w:rPr>
      </w:pPr>
      <w:r w:rsidRPr="009F2DED">
        <w:rPr>
          <w:sz w:val="24"/>
          <w:szCs w:val="28"/>
        </w:rPr>
        <w:t>Real-time processing is the next generation of Big Data analytics; Data is flowing between systems without the need to store irrelevant/redundant data.</w:t>
      </w:r>
    </w:p>
    <w:p w14:paraId="33D4E0AD" w14:textId="77777777" w:rsidR="00000000" w:rsidRPr="009F2DED" w:rsidRDefault="00EE088F" w:rsidP="009F2DED">
      <w:pPr>
        <w:numPr>
          <w:ilvl w:val="0"/>
          <w:numId w:val="43"/>
        </w:numPr>
        <w:spacing w:line="360" w:lineRule="auto"/>
        <w:rPr>
          <w:sz w:val="24"/>
          <w:szCs w:val="28"/>
        </w:rPr>
      </w:pPr>
      <w:r w:rsidRPr="009F2DED">
        <w:rPr>
          <w:sz w:val="24"/>
          <w:szCs w:val="28"/>
        </w:rPr>
        <w:t>Apache Mapreduce, Spark and Storm fail when it comes to real-time streaming performance due to their batch-based architecture.</w:t>
      </w:r>
    </w:p>
    <w:p w14:paraId="08BC2DCF" w14:textId="77777777" w:rsidR="00000000" w:rsidRPr="009F2DED" w:rsidRDefault="00EE088F" w:rsidP="009F2DED">
      <w:pPr>
        <w:numPr>
          <w:ilvl w:val="0"/>
          <w:numId w:val="43"/>
        </w:numPr>
        <w:spacing w:line="360" w:lineRule="auto"/>
        <w:rPr>
          <w:sz w:val="24"/>
          <w:szCs w:val="28"/>
        </w:rPr>
      </w:pPr>
      <w:r w:rsidRPr="009F2DED">
        <w:rPr>
          <w:sz w:val="24"/>
          <w:szCs w:val="28"/>
        </w:rPr>
        <w:t>A</w:t>
      </w:r>
      <w:r w:rsidRPr="009F2DED">
        <w:rPr>
          <w:sz w:val="24"/>
          <w:szCs w:val="28"/>
        </w:rPr>
        <w:t>pache Flink is the raising star that was built specifically for real time stream processing. Yet it can support batch processing.</w:t>
      </w:r>
    </w:p>
    <w:p w14:paraId="36361353" w14:textId="77777777" w:rsidR="00000000" w:rsidRPr="009F2DED" w:rsidRDefault="00EE088F" w:rsidP="009F2DED">
      <w:pPr>
        <w:numPr>
          <w:ilvl w:val="0"/>
          <w:numId w:val="43"/>
        </w:numPr>
        <w:spacing w:line="360" w:lineRule="auto"/>
        <w:rPr>
          <w:sz w:val="24"/>
          <w:szCs w:val="28"/>
        </w:rPr>
      </w:pPr>
      <w:r w:rsidRPr="009F2DED">
        <w:rPr>
          <w:sz w:val="24"/>
          <w:szCs w:val="28"/>
        </w:rPr>
        <w:t>We will showcase the use of Flink CEP for patient monitoring</w:t>
      </w:r>
    </w:p>
    <w:p w14:paraId="359526AC" w14:textId="77777777" w:rsidR="009F2DED" w:rsidRDefault="009F2DED" w:rsidP="00161DEF"/>
    <w:p w14:paraId="6A6A00D4" w14:textId="77777777" w:rsidR="00161DEF" w:rsidRDefault="00161DEF" w:rsidP="00161DEF"/>
    <w:p w14:paraId="7FAEAEBC" w14:textId="77777777" w:rsidR="00161DEF" w:rsidRDefault="00161DEF" w:rsidP="00161DEF"/>
    <w:p w14:paraId="6B726DD0" w14:textId="77777777" w:rsidR="00161DEF" w:rsidRDefault="00161DEF" w:rsidP="00161DEF"/>
    <w:p w14:paraId="353AD5F3" w14:textId="77777777" w:rsidR="00161DEF" w:rsidRDefault="00161DEF" w:rsidP="00161DEF"/>
    <w:p w14:paraId="4D5CAAA6" w14:textId="77777777" w:rsidR="009F2DED" w:rsidRDefault="009F2DED">
      <w:pPr>
        <w:rPr>
          <w:b/>
          <w:sz w:val="32"/>
        </w:rPr>
      </w:pPr>
      <w:bookmarkStart w:id="0" w:name="_GoBack"/>
      <w:bookmarkEnd w:id="0"/>
      <w:r>
        <w:br w:type="page"/>
      </w:r>
    </w:p>
    <w:p w14:paraId="041C73A1" w14:textId="551979A6" w:rsidR="00124187" w:rsidRDefault="00161DEF" w:rsidP="005305F8">
      <w:pPr>
        <w:pStyle w:val="Heading2"/>
      </w:pPr>
      <w:r>
        <w:lastRenderedPageBreak/>
        <w:t>Installation:</w:t>
      </w:r>
    </w:p>
    <w:p w14:paraId="528C8B4E" w14:textId="77777777" w:rsidR="00E32B43" w:rsidRDefault="00E32B43" w:rsidP="002D2930"/>
    <w:p w14:paraId="2F5FAF4B" w14:textId="70CE6F76" w:rsidR="002D2930" w:rsidRDefault="002D2930" w:rsidP="002D2930">
      <w:r>
        <w:t>For this project I’ll be using my CentOS 6.7 VM which I used for almost everything during this course. I will also use IntelliJIDE</w:t>
      </w:r>
      <w:r w:rsidR="005305F8">
        <w:t xml:space="preserve"> in my MacB</w:t>
      </w:r>
      <w:r>
        <w:t>ook for development.</w:t>
      </w:r>
    </w:p>
    <w:p w14:paraId="0338A529" w14:textId="77777777" w:rsidR="002D2930" w:rsidRDefault="002D2930" w:rsidP="002D2930"/>
    <w:p w14:paraId="74C9026E" w14:textId="77777777" w:rsidR="004012C6" w:rsidRDefault="004012C6" w:rsidP="00F80408">
      <w:pPr>
        <w:pStyle w:val="ListParagraph"/>
      </w:pPr>
      <w:r>
        <w:t>Check environment</w:t>
      </w:r>
    </w:p>
    <w:p w14:paraId="5E6F20A8" w14:textId="4A106411" w:rsidR="004012C6" w:rsidRDefault="002D2930" w:rsidP="002D2930">
      <w:pPr>
        <w:pStyle w:val="CodeSource"/>
      </w:pPr>
      <w:r>
        <w:t xml:space="preserve">$ </w:t>
      </w:r>
      <w:r w:rsidR="004012C6" w:rsidRPr="004012C6">
        <w:t>cat /usr/lib/hadoop/cloudera/cdh_version.properties</w:t>
      </w:r>
    </w:p>
    <w:p w14:paraId="6844C00B" w14:textId="642A6924" w:rsidR="004012C6" w:rsidRDefault="002D2930" w:rsidP="002D2930">
      <w:pPr>
        <w:pStyle w:val="CodeSource"/>
      </w:pPr>
      <w:r>
        <w:t xml:space="preserve">$ </w:t>
      </w:r>
      <w:r w:rsidR="004012C6">
        <w:t>sbt about</w:t>
      </w:r>
    </w:p>
    <w:p w14:paraId="7ABA3039" w14:textId="3D42A53B" w:rsidR="004012C6" w:rsidRDefault="002D2930" w:rsidP="00174BEC">
      <w:r w:rsidRPr="002D2930">
        <w:rPr>
          <w:noProof/>
        </w:rPr>
        <w:drawing>
          <wp:inline distT="0" distB="0" distL="0" distR="0" wp14:anchorId="40C996A9" wp14:editId="1D998DA8">
            <wp:extent cx="6400800" cy="2548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EFBD" w14:textId="1659532B" w:rsidR="004012C6" w:rsidRDefault="004012C6" w:rsidP="00F80408">
      <w:pPr>
        <w:pStyle w:val="ListParagraph"/>
      </w:pPr>
      <w:r>
        <w:t>Download the appropriate version</w:t>
      </w:r>
      <w:r w:rsidR="002D2930">
        <w:t xml:space="preserve"> of Flink corresponding to Hadoop and Scala versions</w:t>
      </w:r>
    </w:p>
    <w:p w14:paraId="1333B7EC" w14:textId="6C7A078B" w:rsidR="00326D67" w:rsidRDefault="005305F8" w:rsidP="00174BEC">
      <w:r w:rsidRPr="005305F8">
        <w:rPr>
          <w:noProof/>
        </w:rPr>
        <w:drawing>
          <wp:inline distT="0" distB="0" distL="0" distR="0" wp14:anchorId="2080574F" wp14:editId="04774B75">
            <wp:extent cx="6400800" cy="1136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3B84" w14:textId="553413C7" w:rsidR="00326D67" w:rsidRDefault="00326D67" w:rsidP="00F80408">
      <w:pPr>
        <w:pStyle w:val="ListParagraph"/>
      </w:pPr>
      <w:r>
        <w:t xml:space="preserve">Unzip it </w:t>
      </w:r>
    </w:p>
    <w:p w14:paraId="233E08ED" w14:textId="77777777" w:rsidR="00326D67" w:rsidRDefault="00326D67" w:rsidP="005305F8">
      <w:pPr>
        <w:pStyle w:val="CodeSource"/>
      </w:pPr>
      <w:r w:rsidRPr="00326D67">
        <w:t>$ tar xzvf flink-1.0.2-bin-hadoop26-scala_2.10.tgz</w:t>
      </w:r>
    </w:p>
    <w:p w14:paraId="1DE93B00" w14:textId="77777777" w:rsidR="00326D67" w:rsidRDefault="00326D67" w:rsidP="00174BEC"/>
    <w:p w14:paraId="17892CBE" w14:textId="77777777" w:rsidR="00326D67" w:rsidRDefault="00446DE2" w:rsidP="00174BEC">
      <w:r w:rsidRPr="00446DE2">
        <w:rPr>
          <w:noProof/>
        </w:rPr>
        <w:lastRenderedPageBreak/>
        <w:drawing>
          <wp:inline distT="0" distB="0" distL="0" distR="0" wp14:anchorId="49EB0761" wp14:editId="32C539BB">
            <wp:extent cx="5700838" cy="1734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584" cy="174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4247" w14:textId="77777777" w:rsidR="00446DE2" w:rsidRDefault="00446DE2" w:rsidP="00174BEC">
      <w:r>
        <w:t>..</w:t>
      </w:r>
    </w:p>
    <w:p w14:paraId="2DA95BAF" w14:textId="77777777" w:rsidR="00446DE2" w:rsidRDefault="00446DE2" w:rsidP="00174BEC">
      <w:r w:rsidRPr="00446DE2">
        <w:rPr>
          <w:noProof/>
        </w:rPr>
        <w:drawing>
          <wp:inline distT="0" distB="0" distL="0" distR="0" wp14:anchorId="491B0173" wp14:editId="12236F27">
            <wp:extent cx="5700838" cy="10230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4760" cy="10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23C3" w14:textId="77777777" w:rsidR="00446DE2" w:rsidRDefault="00446DE2" w:rsidP="00174BEC"/>
    <w:p w14:paraId="63B75B52" w14:textId="77777777" w:rsidR="00446DE2" w:rsidRDefault="00446DE2" w:rsidP="00F80408">
      <w:pPr>
        <w:pStyle w:val="ListParagraph"/>
      </w:pPr>
      <w:r>
        <w:t>Run it</w:t>
      </w:r>
    </w:p>
    <w:p w14:paraId="75CBB74C" w14:textId="7EE43694" w:rsidR="005305F8" w:rsidRDefault="005305F8" w:rsidP="005305F8">
      <w:pPr>
        <w:pStyle w:val="CodeSource"/>
      </w:pPr>
      <w:r>
        <w:t>$ cd flink-1.0.2</w:t>
      </w:r>
    </w:p>
    <w:p w14:paraId="2343E63B" w14:textId="140EC11B" w:rsidR="005305F8" w:rsidRDefault="005305F8" w:rsidP="005305F8">
      <w:pPr>
        <w:pStyle w:val="CodeSource"/>
      </w:pPr>
      <w:r>
        <w:t>$ sudo bin/start-local.sh</w:t>
      </w:r>
    </w:p>
    <w:p w14:paraId="3C815D74" w14:textId="34F0E49A" w:rsidR="00446DE2" w:rsidRDefault="008E7E4B" w:rsidP="00174BEC">
      <w:r w:rsidRPr="008E7E4B">
        <w:rPr>
          <w:noProof/>
        </w:rPr>
        <w:drawing>
          <wp:inline distT="0" distB="0" distL="0" distR="0" wp14:anchorId="187EBC81" wp14:editId="2D9F351B">
            <wp:extent cx="5491288" cy="3846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207" cy="41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216" w14:textId="0EF167B8" w:rsidR="008E7E4B" w:rsidRDefault="008E7E4B" w:rsidP="00F80408">
      <w:pPr>
        <w:pStyle w:val="ListParagraph"/>
      </w:pPr>
      <w:r>
        <w:t>Verify it is working by visiting the page at localhost port 8081</w:t>
      </w:r>
    </w:p>
    <w:p w14:paraId="374B0292" w14:textId="77777777" w:rsidR="008E7E4B" w:rsidRDefault="008E7E4B" w:rsidP="00174BEC"/>
    <w:p w14:paraId="53AE7135" w14:textId="487CD7AD" w:rsidR="008E7E4B" w:rsidRDefault="008E7E4B" w:rsidP="00174BEC">
      <w:r w:rsidRPr="008E7E4B">
        <w:rPr>
          <w:noProof/>
        </w:rPr>
        <w:lastRenderedPageBreak/>
        <w:drawing>
          <wp:inline distT="0" distB="0" distL="0" distR="0" wp14:anchorId="786AF311" wp14:editId="5CB460C6">
            <wp:extent cx="6400800" cy="342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C4E0" w14:textId="77777777" w:rsidR="008E7E4B" w:rsidRDefault="008E7E4B" w:rsidP="00174BEC"/>
    <w:p w14:paraId="72F7DC90" w14:textId="3ADD9A19" w:rsidR="005305F8" w:rsidRDefault="005305F8">
      <w:r>
        <w:br w:type="page"/>
      </w:r>
    </w:p>
    <w:p w14:paraId="626D7497" w14:textId="5E3C0ACE" w:rsidR="008E7E4B" w:rsidRDefault="005305F8" w:rsidP="00161DEF">
      <w:pPr>
        <w:pStyle w:val="Heading2"/>
        <w:jc w:val="center"/>
      </w:pPr>
      <w:r>
        <w:lastRenderedPageBreak/>
        <w:t>Demo Development</w:t>
      </w:r>
    </w:p>
    <w:p w14:paraId="08622804" w14:textId="77777777" w:rsidR="00354A24" w:rsidRDefault="00354A24" w:rsidP="00354A24">
      <w:pPr>
        <w:pStyle w:val="Heading3"/>
      </w:pPr>
    </w:p>
    <w:p w14:paraId="0A72B24A" w14:textId="637C98F4" w:rsidR="00354A24" w:rsidRDefault="00354A24" w:rsidP="00354A24">
      <w:pPr>
        <w:pStyle w:val="Heading2"/>
      </w:pPr>
      <w:r>
        <w:t>Setup Kaka</w:t>
      </w:r>
    </w:p>
    <w:p w14:paraId="24B0589E" w14:textId="77777777" w:rsidR="00354A24" w:rsidRDefault="00354A24" w:rsidP="00354A24"/>
    <w:p w14:paraId="06852A5E" w14:textId="77777777" w:rsidR="00354A24" w:rsidRDefault="00354A24" w:rsidP="00F80408">
      <w:pPr>
        <w:pStyle w:val="ListParagraph"/>
        <w:numPr>
          <w:ilvl w:val="0"/>
          <w:numId w:val="41"/>
        </w:numPr>
      </w:pPr>
      <w:r>
        <w:t xml:space="preserve">We already have Kafka and Zookeeper installed. Let’s go over there and try to run a </w:t>
      </w:r>
      <w:r w:rsidRPr="00F80408">
        <w:rPr>
          <w:i/>
          <w:iCs/>
        </w:rPr>
        <w:t>zookeeper</w:t>
      </w:r>
      <w:r>
        <w:t xml:space="preserve"> server in background</w:t>
      </w:r>
    </w:p>
    <w:p w14:paraId="3DB710A5" w14:textId="77777777" w:rsidR="00354A24" w:rsidRDefault="00354A24" w:rsidP="00354A24">
      <w:pPr>
        <w:pStyle w:val="CodeSource"/>
      </w:pPr>
      <w:r>
        <w:rPr>
          <w:rFonts w:cs="Arial"/>
        </w:rPr>
        <w:t xml:space="preserve">$ cd </w:t>
      </w:r>
      <w:r w:rsidRPr="007B3F7A">
        <w:t>/opt/kafka_2.10-0.9.0.1/</w:t>
      </w:r>
    </w:p>
    <w:p w14:paraId="33066222" w14:textId="77777777" w:rsidR="00354A24" w:rsidRPr="007B3F7A" w:rsidRDefault="00354A24" w:rsidP="00354A24">
      <w:pPr>
        <w:pStyle w:val="CodeSource"/>
      </w:pPr>
      <w:r>
        <w:rPr>
          <w:rFonts w:cs="Arial"/>
        </w:rPr>
        <w:t xml:space="preserve">$ </w:t>
      </w:r>
      <w:r>
        <w:t>screen -S zook</w:t>
      </w:r>
    </w:p>
    <w:p w14:paraId="16EF842D" w14:textId="77777777" w:rsidR="00354A24" w:rsidRDefault="00354A24" w:rsidP="00354A24">
      <w:pPr>
        <w:pStyle w:val="CodeSource"/>
        <w:rPr>
          <w:rFonts w:cs="Arial"/>
        </w:rPr>
      </w:pPr>
      <w:r w:rsidRPr="0042019E">
        <w:rPr>
          <w:rFonts w:cs="Arial"/>
        </w:rPr>
        <w:t>$ sudo bin/zookeeper-server-start.sh config/zookeeper.properties</w:t>
      </w:r>
      <w:r>
        <w:rPr>
          <w:rFonts w:cs="Arial"/>
        </w:rPr>
        <w:t xml:space="preserve"> &amp;</w:t>
      </w:r>
    </w:p>
    <w:p w14:paraId="7DAE734F" w14:textId="77777777" w:rsidR="00354A24" w:rsidRPr="00E54377" w:rsidRDefault="00354A24" w:rsidP="00F80408">
      <w:pPr>
        <w:pStyle w:val="ListParagraph"/>
      </w:pPr>
      <w:r>
        <w:t xml:space="preserve">Detatch from zookeeper screen using </w:t>
      </w:r>
      <w:r w:rsidRPr="00E54377">
        <w:rPr>
          <w:rStyle w:val="HTMLKeyboard"/>
          <w:rFonts w:cs="Arial"/>
          <w:color w:val="333333"/>
          <w:sz w:val="17"/>
          <w:szCs w:val="17"/>
          <w:bdr w:val="single" w:sz="6" w:space="1" w:color="CCCCCC" w:frame="1"/>
          <w:shd w:val="clear" w:color="auto" w:fill="F7F7F7"/>
        </w:rPr>
        <w:t>CTRL-a</w:t>
      </w:r>
      <w:r w:rsidRPr="004D3961">
        <w:t xml:space="preserve"> +</w:t>
      </w:r>
      <w:r>
        <w:t xml:space="preserve"> </w:t>
      </w:r>
      <w:r w:rsidRPr="00E54377">
        <w:rPr>
          <w:rStyle w:val="HTMLKeyboard"/>
          <w:rFonts w:cs="Arial"/>
          <w:color w:val="333333"/>
          <w:sz w:val="17"/>
          <w:szCs w:val="17"/>
          <w:bdr w:val="single" w:sz="6" w:space="1" w:color="CCCCCC" w:frame="1"/>
          <w:shd w:val="clear" w:color="auto" w:fill="F7F7F7"/>
        </w:rPr>
        <w:t>d</w:t>
      </w:r>
    </w:p>
    <w:p w14:paraId="288A8A0C" w14:textId="77777777" w:rsidR="00354A24" w:rsidRDefault="00354A24" w:rsidP="00F80408">
      <w:pPr>
        <w:pStyle w:val="ListParagraph"/>
      </w:pPr>
      <w:r>
        <w:t xml:space="preserve">Go ahead and start </w:t>
      </w:r>
      <w:r w:rsidRPr="005305F8">
        <w:rPr>
          <w:i/>
          <w:iCs/>
        </w:rPr>
        <w:t>Kafka</w:t>
      </w:r>
      <w:r>
        <w:t xml:space="preserve"> server, we’ll keep it run in foreground in another screen session, in case we need to look at the logs or exit the shell, the server will stay there</w:t>
      </w:r>
    </w:p>
    <w:p w14:paraId="65DEBB02" w14:textId="77777777" w:rsidR="00354A24" w:rsidRDefault="00354A24" w:rsidP="00354A24">
      <w:pPr>
        <w:pStyle w:val="CodeSource"/>
      </w:pPr>
      <w:r>
        <w:t>$ screen -S kafka</w:t>
      </w:r>
    </w:p>
    <w:p w14:paraId="2CB934F6" w14:textId="77777777" w:rsidR="00354A24" w:rsidRPr="004D3961" w:rsidRDefault="00354A24" w:rsidP="00354A24">
      <w:pPr>
        <w:pStyle w:val="CodeSource"/>
      </w:pPr>
      <w:r>
        <w:t>$ sudo bin/kafka-server-start.sh config/server.properties</w:t>
      </w:r>
    </w:p>
    <w:p w14:paraId="58319729" w14:textId="13076F16" w:rsidR="00354A24" w:rsidRDefault="00354A24" w:rsidP="00205E8A">
      <w:pPr>
        <w:pStyle w:val="ListParagraph"/>
      </w:pPr>
      <w:r>
        <w:t xml:space="preserve">Create a topic using </w:t>
      </w:r>
      <w:r w:rsidRPr="005305F8">
        <w:rPr>
          <w:i/>
          <w:iCs/>
        </w:rPr>
        <w:t>Kafka</w:t>
      </w:r>
      <w:r>
        <w:t xml:space="preserve"> command line a name it “</w:t>
      </w:r>
      <w:r w:rsidR="00205E8A">
        <w:t>FlinkCEP</w:t>
      </w:r>
      <w:r>
        <w:t>”</w:t>
      </w:r>
      <w:r w:rsidR="00205E8A">
        <w:t xml:space="preserve"> and specify 100 partitions</w:t>
      </w:r>
    </w:p>
    <w:p w14:paraId="0180D8EA" w14:textId="4C12A2AE" w:rsidR="00354A24" w:rsidRPr="008A03D2" w:rsidRDefault="00354A24" w:rsidP="00205E8A">
      <w:pPr>
        <w:pStyle w:val="CodeSource"/>
      </w:pPr>
      <w:r>
        <w:t>$</w:t>
      </w:r>
      <w:r w:rsidR="00205E8A" w:rsidRPr="00205E8A">
        <w:t xml:space="preserve"> bin/kafka-topics.sh --create --zookeeper localhost:2181 --replication-factor 1 --partitions 100 --topic FlinkCEP</w:t>
      </w:r>
    </w:p>
    <w:p w14:paraId="470E3464" w14:textId="77777777" w:rsidR="00354A24" w:rsidRPr="008A03D2" w:rsidRDefault="00354A24" w:rsidP="00354A24">
      <w:pPr>
        <w:pStyle w:val="CodeSource"/>
      </w:pPr>
      <w:r>
        <w:t>$</w:t>
      </w:r>
      <w:r w:rsidRPr="008A03D2">
        <w:t xml:space="preserve"> bin/kafka-topics.sh --list --zookeeper localhost:2181</w:t>
      </w:r>
    </w:p>
    <w:p w14:paraId="06FCC0B1" w14:textId="55574A6C" w:rsidR="00354A24" w:rsidRDefault="003926E9" w:rsidP="00354A24">
      <w:r w:rsidRPr="003926E9">
        <w:rPr>
          <w:noProof/>
        </w:rPr>
        <w:drawing>
          <wp:inline distT="0" distB="0" distL="0" distR="0" wp14:anchorId="10CEF9FD" wp14:editId="74BE48A3">
            <wp:extent cx="6400800" cy="1170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28B" w14:textId="00341CF5" w:rsidR="00354A24" w:rsidRDefault="00354A24">
      <w:r>
        <w:br w:type="page"/>
      </w:r>
    </w:p>
    <w:p w14:paraId="38A5C81E" w14:textId="1BC618C8" w:rsidR="00354A24" w:rsidRDefault="00354A24" w:rsidP="00354A24">
      <w:pPr>
        <w:pStyle w:val="Heading2"/>
      </w:pPr>
      <w:r>
        <w:lastRenderedPageBreak/>
        <w:t>Python Measurement Producer:</w:t>
      </w:r>
    </w:p>
    <w:p w14:paraId="5B51D623" w14:textId="77777777" w:rsidR="00354A24" w:rsidRDefault="00354A24" w:rsidP="00354A24"/>
    <w:p w14:paraId="6D1B825C" w14:textId="36634743" w:rsidR="00354A24" w:rsidRDefault="00354A24" w:rsidP="00F80408">
      <w:pPr>
        <w:pStyle w:val="ListParagraph"/>
        <w:numPr>
          <w:ilvl w:val="0"/>
          <w:numId w:val="42"/>
        </w:numPr>
      </w:pPr>
      <w:r>
        <w:t xml:space="preserve">The script emulates a remote external source of alarms. It uses the </w:t>
      </w:r>
      <w:r w:rsidRPr="00F80408">
        <w:rPr>
          <w:i/>
          <w:iCs/>
        </w:rPr>
        <w:t>KafkaProduce</w:t>
      </w:r>
      <w:r>
        <w:t xml:space="preserve"> module.</w:t>
      </w:r>
    </w:p>
    <w:p w14:paraId="2BC5F742" w14:textId="77777777" w:rsidR="00354A24" w:rsidRPr="00354A24" w:rsidRDefault="00354A24" w:rsidP="00F80408">
      <w:pPr>
        <w:pStyle w:val="CodeSource"/>
      </w:pPr>
      <w:r w:rsidRPr="00354A24">
        <w:rPr>
          <w:b/>
          <w:bCs/>
          <w:color w:val="008800"/>
        </w:rPr>
        <w:t>from</w:t>
      </w:r>
      <w:r w:rsidRPr="00354A24">
        <w:t xml:space="preserve"> </w:t>
      </w:r>
      <w:r w:rsidRPr="00354A24">
        <w:rPr>
          <w:b/>
          <w:bCs/>
          <w:color w:val="0E84B5"/>
        </w:rPr>
        <w:t>kafka</w:t>
      </w:r>
      <w:r w:rsidRPr="00354A24">
        <w:t xml:space="preserve"> </w:t>
      </w:r>
      <w:r w:rsidRPr="00354A24">
        <w:rPr>
          <w:b/>
          <w:bCs/>
          <w:color w:val="008800"/>
        </w:rPr>
        <w:t>import</w:t>
      </w:r>
      <w:r w:rsidRPr="00354A24">
        <w:t xml:space="preserve"> KafkaProducer</w:t>
      </w:r>
    </w:p>
    <w:p w14:paraId="64AB7C1C" w14:textId="77777777" w:rsidR="00354A24" w:rsidRPr="00354A24" w:rsidRDefault="00354A24" w:rsidP="00F80408">
      <w:pPr>
        <w:pStyle w:val="CodeSource"/>
      </w:pPr>
      <w:r w:rsidRPr="00354A24">
        <w:rPr>
          <w:b/>
          <w:bCs/>
          <w:color w:val="008800"/>
        </w:rPr>
        <w:t>from</w:t>
      </w:r>
      <w:r w:rsidRPr="00354A24">
        <w:t xml:space="preserve"> </w:t>
      </w:r>
      <w:r w:rsidRPr="00354A24">
        <w:rPr>
          <w:b/>
          <w:bCs/>
          <w:color w:val="0E84B5"/>
        </w:rPr>
        <w:t>random</w:t>
      </w:r>
      <w:r w:rsidRPr="00354A24">
        <w:t xml:space="preserve"> </w:t>
      </w:r>
      <w:r w:rsidRPr="00354A24">
        <w:rPr>
          <w:b/>
          <w:bCs/>
          <w:color w:val="008800"/>
        </w:rPr>
        <w:t>import</w:t>
      </w:r>
      <w:r w:rsidRPr="00354A24">
        <w:t xml:space="preserve"> gauss</w:t>
      </w:r>
    </w:p>
    <w:p w14:paraId="21C535E9" w14:textId="77777777" w:rsidR="00354A24" w:rsidRPr="00354A24" w:rsidRDefault="00354A24" w:rsidP="00F80408">
      <w:pPr>
        <w:pStyle w:val="CodeSource"/>
      </w:pPr>
      <w:r w:rsidRPr="00354A24">
        <w:rPr>
          <w:b/>
          <w:bCs/>
          <w:color w:val="008800"/>
        </w:rPr>
        <w:t>from</w:t>
      </w:r>
      <w:r w:rsidRPr="00354A24">
        <w:t xml:space="preserve"> </w:t>
      </w:r>
      <w:r w:rsidRPr="00354A24">
        <w:rPr>
          <w:b/>
          <w:bCs/>
          <w:color w:val="0E84B5"/>
        </w:rPr>
        <w:t>time</w:t>
      </w:r>
      <w:r w:rsidRPr="00354A24">
        <w:t xml:space="preserve"> </w:t>
      </w:r>
      <w:r w:rsidRPr="00354A24">
        <w:rPr>
          <w:b/>
          <w:bCs/>
          <w:color w:val="008800"/>
        </w:rPr>
        <w:t>import</w:t>
      </w:r>
      <w:r w:rsidRPr="00354A24">
        <w:t xml:space="preserve"> sleep</w:t>
      </w:r>
    </w:p>
    <w:p w14:paraId="25B1E92A" w14:textId="77777777" w:rsidR="00354A24" w:rsidRPr="00354A24" w:rsidRDefault="00354A24" w:rsidP="00F80408">
      <w:pPr>
        <w:pStyle w:val="CodeSource"/>
      </w:pPr>
      <w:r w:rsidRPr="00354A24">
        <w:rPr>
          <w:b/>
          <w:bCs/>
          <w:color w:val="008800"/>
        </w:rPr>
        <w:t>import</w:t>
      </w:r>
      <w:r w:rsidRPr="00354A24">
        <w:t xml:space="preserve"> </w:t>
      </w:r>
      <w:r w:rsidRPr="00354A24">
        <w:rPr>
          <w:b/>
          <w:bCs/>
          <w:color w:val="0E84B5"/>
        </w:rPr>
        <w:t>json</w:t>
      </w:r>
    </w:p>
    <w:p w14:paraId="4AA98ADB" w14:textId="187C9A15" w:rsidR="00354A24" w:rsidRPr="00354A24" w:rsidRDefault="00354A24" w:rsidP="000E6C58">
      <w:pPr>
        <w:pStyle w:val="ListParagraph"/>
      </w:pPr>
      <w:r>
        <w:t>The below fu</w:t>
      </w:r>
      <w:r w:rsidR="00F80408">
        <w:t>nctions generate a random measurement of HeartRate, Blood Pressure and Temperature. I used a normally distributed probability function so each value is likely to mimic the real world ranges. The mean and SD are estimated based on MDCalc.com</w:t>
      </w:r>
    </w:p>
    <w:p w14:paraId="4AE1AB74" w14:textId="77777777" w:rsidR="00354A24" w:rsidRPr="000E6C58" w:rsidRDefault="00354A24" w:rsidP="000E6C58">
      <w:pPr>
        <w:pStyle w:val="CodeSource"/>
        <w:rPr>
          <w:color w:val="A6A6A6" w:themeColor="background1" w:themeShade="A6"/>
        </w:rPr>
      </w:pPr>
      <w:r w:rsidRPr="000E6C58">
        <w:rPr>
          <w:color w:val="A6A6A6" w:themeColor="background1" w:themeShade="A6"/>
        </w:rPr>
        <w:t>## Heart rate BPM (Beat per minute)</w:t>
      </w:r>
    </w:p>
    <w:p w14:paraId="4E7B4E2B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 xml:space="preserve">HR_MU = </w:t>
      </w:r>
      <w:r w:rsidRPr="00354A24">
        <w:rPr>
          <w:b/>
          <w:bCs/>
          <w:color w:val="0000DD"/>
        </w:rPr>
        <w:t>70</w:t>
      </w:r>
    </w:p>
    <w:p w14:paraId="6B7296F8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 xml:space="preserve">HR_SD = </w:t>
      </w:r>
      <w:r w:rsidRPr="00354A24">
        <w:rPr>
          <w:b/>
          <w:bCs/>
          <w:color w:val="0000DD"/>
        </w:rPr>
        <w:t>20</w:t>
      </w:r>
    </w:p>
    <w:p w14:paraId="26168FA6" w14:textId="77777777" w:rsidR="00354A24" w:rsidRPr="00354A24" w:rsidRDefault="00354A24" w:rsidP="000E6C58">
      <w:pPr>
        <w:pStyle w:val="CodeSource"/>
        <w:rPr>
          <w:color w:val="333333"/>
        </w:rPr>
      </w:pPr>
    </w:p>
    <w:p w14:paraId="4A9187FB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b/>
          <w:bCs/>
          <w:color w:val="008800"/>
        </w:rPr>
        <w:t>def</w:t>
      </w:r>
      <w:r w:rsidRPr="00354A24">
        <w:rPr>
          <w:color w:val="333333"/>
        </w:rPr>
        <w:t xml:space="preserve"> </w:t>
      </w:r>
      <w:r w:rsidRPr="00354A24">
        <w:rPr>
          <w:b/>
          <w:bCs/>
          <w:color w:val="0066BB"/>
        </w:rPr>
        <w:t>getHeartRate</w:t>
      </w:r>
      <w:r w:rsidRPr="00354A24">
        <w:rPr>
          <w:color w:val="333333"/>
        </w:rPr>
        <w:t>() :</w:t>
      </w:r>
    </w:p>
    <w:p w14:paraId="4C1A7642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ab/>
      </w:r>
      <w:r w:rsidRPr="00354A24">
        <w:rPr>
          <w:b/>
          <w:bCs/>
          <w:color w:val="008800"/>
        </w:rPr>
        <w:t>return</w:t>
      </w:r>
      <w:r w:rsidRPr="00354A24">
        <w:rPr>
          <w:color w:val="333333"/>
        </w:rPr>
        <w:t xml:space="preserve"> </w:t>
      </w:r>
      <w:r w:rsidRPr="00354A24">
        <w:rPr>
          <w:color w:val="007020"/>
        </w:rPr>
        <w:t>int</w:t>
      </w:r>
      <w:r w:rsidRPr="00354A24">
        <w:rPr>
          <w:color w:val="333333"/>
        </w:rPr>
        <w:t>(gauss(HR_MU, HR_SD))</w:t>
      </w:r>
    </w:p>
    <w:p w14:paraId="2E37A628" w14:textId="77777777" w:rsidR="00354A24" w:rsidRPr="00354A24" w:rsidRDefault="00354A24" w:rsidP="000E6C58">
      <w:pPr>
        <w:pStyle w:val="CodeSource"/>
        <w:rPr>
          <w:color w:val="333333"/>
        </w:rPr>
      </w:pPr>
    </w:p>
    <w:p w14:paraId="756B45E1" w14:textId="77777777" w:rsidR="00354A24" w:rsidRPr="000E6C58" w:rsidRDefault="00354A24" w:rsidP="000E6C58">
      <w:pPr>
        <w:pStyle w:val="CodeSource"/>
        <w:rPr>
          <w:color w:val="A6A6A6" w:themeColor="background1" w:themeShade="A6"/>
        </w:rPr>
      </w:pPr>
      <w:r w:rsidRPr="000E6C58">
        <w:rPr>
          <w:color w:val="A6A6A6" w:themeColor="background1" w:themeShade="A6"/>
        </w:rPr>
        <w:t>## Systolic Blood Presure : mmHg</w:t>
      </w:r>
    </w:p>
    <w:p w14:paraId="2F64CAAA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 xml:space="preserve">SBP_MU = </w:t>
      </w:r>
      <w:r w:rsidRPr="00354A24">
        <w:rPr>
          <w:b/>
          <w:bCs/>
          <w:color w:val="0000DD"/>
        </w:rPr>
        <w:t>120</w:t>
      </w:r>
    </w:p>
    <w:p w14:paraId="48BFB466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 xml:space="preserve">SBP_SD = </w:t>
      </w:r>
      <w:r w:rsidRPr="00354A24">
        <w:rPr>
          <w:b/>
          <w:bCs/>
          <w:color w:val="0000DD"/>
        </w:rPr>
        <w:t>25</w:t>
      </w:r>
    </w:p>
    <w:p w14:paraId="7D788252" w14:textId="77777777" w:rsidR="00354A24" w:rsidRPr="00354A24" w:rsidRDefault="00354A24" w:rsidP="000E6C58">
      <w:pPr>
        <w:pStyle w:val="CodeSource"/>
        <w:rPr>
          <w:color w:val="333333"/>
        </w:rPr>
      </w:pPr>
    </w:p>
    <w:p w14:paraId="132C78C1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b/>
          <w:bCs/>
          <w:color w:val="008800"/>
        </w:rPr>
        <w:t>def</w:t>
      </w:r>
      <w:r w:rsidRPr="00354A24">
        <w:rPr>
          <w:color w:val="333333"/>
        </w:rPr>
        <w:t xml:space="preserve"> </w:t>
      </w:r>
      <w:r w:rsidRPr="00354A24">
        <w:rPr>
          <w:b/>
          <w:bCs/>
          <w:color w:val="0066BB"/>
        </w:rPr>
        <w:t>getSystolicBloodPressure</w:t>
      </w:r>
      <w:r w:rsidRPr="00354A24">
        <w:rPr>
          <w:color w:val="333333"/>
        </w:rPr>
        <w:t>() :</w:t>
      </w:r>
    </w:p>
    <w:p w14:paraId="2C214C6C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ab/>
      </w:r>
      <w:r w:rsidRPr="00354A24">
        <w:rPr>
          <w:b/>
          <w:bCs/>
          <w:color w:val="008800"/>
        </w:rPr>
        <w:t>return</w:t>
      </w:r>
      <w:r w:rsidRPr="00354A24">
        <w:rPr>
          <w:color w:val="333333"/>
        </w:rPr>
        <w:t xml:space="preserve"> </w:t>
      </w:r>
      <w:r w:rsidRPr="00354A24">
        <w:rPr>
          <w:color w:val="007020"/>
        </w:rPr>
        <w:t>int</w:t>
      </w:r>
      <w:r w:rsidRPr="00354A24">
        <w:rPr>
          <w:color w:val="333333"/>
        </w:rPr>
        <w:t>(gauss(SBP_MU, SBP_SD))</w:t>
      </w:r>
    </w:p>
    <w:p w14:paraId="147D8994" w14:textId="77777777" w:rsidR="00354A24" w:rsidRPr="00354A24" w:rsidRDefault="00354A24" w:rsidP="000E6C58">
      <w:pPr>
        <w:pStyle w:val="CodeSource"/>
        <w:rPr>
          <w:color w:val="333333"/>
        </w:rPr>
      </w:pPr>
    </w:p>
    <w:p w14:paraId="2F13AB0A" w14:textId="77777777" w:rsidR="00354A24" w:rsidRPr="000E6C58" w:rsidRDefault="00354A24" w:rsidP="000E6C58">
      <w:pPr>
        <w:pStyle w:val="CodeSource"/>
        <w:rPr>
          <w:color w:val="A6A6A6" w:themeColor="background1" w:themeShade="A6"/>
        </w:rPr>
      </w:pPr>
      <w:r w:rsidRPr="000E6C58">
        <w:rPr>
          <w:color w:val="A6A6A6" w:themeColor="background1" w:themeShade="A6"/>
        </w:rPr>
        <w:t>## Temperature Celcius</w:t>
      </w:r>
    </w:p>
    <w:p w14:paraId="209561EC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 xml:space="preserve">TEMP_MU = </w:t>
      </w:r>
      <w:r w:rsidRPr="00354A24">
        <w:rPr>
          <w:b/>
          <w:bCs/>
          <w:color w:val="0000DD"/>
        </w:rPr>
        <w:t>37</w:t>
      </w:r>
    </w:p>
    <w:p w14:paraId="1DDA528F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 xml:space="preserve">TEMP_SD = </w:t>
      </w:r>
      <w:r w:rsidRPr="00354A24">
        <w:rPr>
          <w:b/>
          <w:bCs/>
          <w:color w:val="6600EE"/>
        </w:rPr>
        <w:t>0.5</w:t>
      </w:r>
    </w:p>
    <w:p w14:paraId="5B9DF7C9" w14:textId="77777777" w:rsidR="00354A24" w:rsidRPr="00354A24" w:rsidRDefault="00354A24" w:rsidP="000E6C58">
      <w:pPr>
        <w:pStyle w:val="CodeSource"/>
        <w:rPr>
          <w:color w:val="333333"/>
        </w:rPr>
      </w:pPr>
    </w:p>
    <w:p w14:paraId="5637D0EE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b/>
          <w:bCs/>
          <w:color w:val="008800"/>
        </w:rPr>
        <w:t>def</w:t>
      </w:r>
      <w:r w:rsidRPr="00354A24">
        <w:rPr>
          <w:color w:val="333333"/>
        </w:rPr>
        <w:t xml:space="preserve"> </w:t>
      </w:r>
      <w:r w:rsidRPr="00354A24">
        <w:rPr>
          <w:b/>
          <w:bCs/>
          <w:color w:val="0066BB"/>
        </w:rPr>
        <w:t>getTemperature</w:t>
      </w:r>
      <w:r w:rsidRPr="00354A24">
        <w:rPr>
          <w:color w:val="333333"/>
        </w:rPr>
        <w:t>() :</w:t>
      </w:r>
    </w:p>
    <w:p w14:paraId="36571E6B" w14:textId="77777777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color w:val="333333"/>
        </w:rPr>
        <w:tab/>
      </w:r>
      <w:r w:rsidRPr="00354A24">
        <w:rPr>
          <w:b/>
          <w:bCs/>
          <w:color w:val="008800"/>
        </w:rPr>
        <w:t>return</w:t>
      </w:r>
      <w:r w:rsidRPr="00354A24">
        <w:rPr>
          <w:color w:val="333333"/>
        </w:rPr>
        <w:t xml:space="preserve"> format(gauss(TEMP_MU, TEMP_SD), </w:t>
      </w:r>
      <w:r w:rsidRPr="00354A24">
        <w:rPr>
          <w:color w:val="333333"/>
          <w:shd w:val="clear" w:color="auto" w:fill="FFF0F0"/>
        </w:rPr>
        <w:t>'.2f'</w:t>
      </w:r>
      <w:r w:rsidRPr="00354A24">
        <w:rPr>
          <w:color w:val="333333"/>
        </w:rPr>
        <w:t>)</w:t>
      </w:r>
    </w:p>
    <w:p w14:paraId="29B706B4" w14:textId="53751C3C" w:rsidR="000E6C58" w:rsidRDefault="000E6C58" w:rsidP="000E6C58">
      <w:pPr>
        <w:pStyle w:val="ListParagraph"/>
      </w:pPr>
      <w:r>
        <w:t xml:space="preserve">Inside the main function we initialize the </w:t>
      </w:r>
      <w:r w:rsidRPr="000E6C58">
        <w:rPr>
          <w:i/>
          <w:iCs/>
        </w:rPr>
        <w:t>KafkaProducer</w:t>
      </w:r>
      <w:r>
        <w:t xml:space="preserve"> and assign a JSON serializer</w:t>
      </w:r>
    </w:p>
    <w:p w14:paraId="428F43A3" w14:textId="76DD5AE2" w:rsidR="00354A24" w:rsidRPr="00354A24" w:rsidRDefault="00354A24" w:rsidP="000E6C58">
      <w:pPr>
        <w:pStyle w:val="CodeSource"/>
      </w:pPr>
      <w:r w:rsidRPr="00354A24">
        <w:t>producer = KafkaProducer(value_serializer=</w:t>
      </w:r>
      <w:r w:rsidRPr="00354A24">
        <w:rPr>
          <w:b/>
          <w:bCs/>
          <w:color w:val="008800"/>
        </w:rPr>
        <w:t>lambda</w:t>
      </w:r>
      <w:r w:rsidRPr="00354A24">
        <w:t xml:space="preserve"> v: json.dumps(v).encode(</w:t>
      </w:r>
      <w:r w:rsidRPr="00354A24">
        <w:rPr>
          <w:shd w:val="clear" w:color="auto" w:fill="FFF0F0"/>
        </w:rPr>
        <w:t>'utf-8'</w:t>
      </w:r>
      <w:r w:rsidRPr="00354A24">
        <w:t>), bootstrap_servers=server)</w:t>
      </w:r>
    </w:p>
    <w:p w14:paraId="062CF8B5" w14:textId="0B0DB267" w:rsidR="00354A24" w:rsidRPr="00354A24" w:rsidRDefault="000E6C58" w:rsidP="000E6C58">
      <w:pPr>
        <w:pStyle w:val="ListParagraph"/>
      </w:pPr>
      <w:r>
        <w:t>The next piece of the code will loop infinitely and generate 3 measurements for each user a a time,</w:t>
      </w:r>
    </w:p>
    <w:p w14:paraId="76518796" w14:textId="115F9A24" w:rsidR="00354A24" w:rsidRPr="00354A24" w:rsidRDefault="00354A24" w:rsidP="000E6C58">
      <w:pPr>
        <w:pStyle w:val="CodeSource"/>
        <w:rPr>
          <w:color w:val="333333"/>
        </w:rPr>
      </w:pPr>
      <w:r w:rsidRPr="00354A24">
        <w:rPr>
          <w:b/>
          <w:bCs/>
        </w:rPr>
        <w:t>while</w:t>
      </w:r>
      <w:r w:rsidRPr="00354A24">
        <w:rPr>
          <w:color w:val="333333"/>
        </w:rPr>
        <w:t xml:space="preserve"> </w:t>
      </w:r>
      <w:r w:rsidRPr="00354A24">
        <w:rPr>
          <w:color w:val="007020"/>
        </w:rPr>
        <w:t>True</w:t>
      </w:r>
      <w:r w:rsidRPr="00354A24">
        <w:rPr>
          <w:color w:val="333333"/>
        </w:rPr>
        <w:t>:</w:t>
      </w:r>
    </w:p>
    <w:p w14:paraId="30CB74C3" w14:textId="09571C67" w:rsidR="00354A24" w:rsidRPr="00354A24" w:rsidRDefault="000E6C58" w:rsidP="000E6C58">
      <w:pPr>
        <w:pStyle w:val="CodeSource"/>
        <w:rPr>
          <w:color w:val="333333"/>
        </w:rPr>
      </w:pPr>
      <w:r>
        <w:rPr>
          <w:color w:val="333333"/>
        </w:rPr>
        <w:t xml:space="preserve">    </w:t>
      </w:r>
      <w:r w:rsidR="00354A24" w:rsidRPr="00354A24">
        <w:rPr>
          <w:b/>
          <w:bCs/>
        </w:rPr>
        <w:t>for</w:t>
      </w:r>
      <w:r w:rsidR="00354A24" w:rsidRPr="00354A24">
        <w:rPr>
          <w:color w:val="333333"/>
        </w:rPr>
        <w:t xml:space="preserve"> userId </w:t>
      </w:r>
      <w:r w:rsidR="00354A24" w:rsidRPr="00354A24">
        <w:rPr>
          <w:b/>
          <w:bCs/>
          <w:color w:val="000000"/>
        </w:rPr>
        <w:t>in</w:t>
      </w:r>
      <w:r w:rsidR="00354A24" w:rsidRPr="00354A24">
        <w:rPr>
          <w:color w:val="333333"/>
        </w:rPr>
        <w:t xml:space="preserve"> </w:t>
      </w:r>
      <w:r w:rsidR="00354A24" w:rsidRPr="00354A24">
        <w:rPr>
          <w:color w:val="007020"/>
        </w:rPr>
        <w:t>range</w:t>
      </w:r>
      <w:r w:rsidR="00354A24" w:rsidRPr="00354A24">
        <w:rPr>
          <w:color w:val="333333"/>
        </w:rPr>
        <w:t>(</w:t>
      </w:r>
      <w:r w:rsidR="00354A24" w:rsidRPr="00354A24">
        <w:rPr>
          <w:b/>
          <w:bCs/>
          <w:color w:val="0000DD"/>
        </w:rPr>
        <w:t>1</w:t>
      </w:r>
      <w:r w:rsidR="00354A24" w:rsidRPr="00354A24">
        <w:rPr>
          <w:color w:val="333333"/>
        </w:rPr>
        <w:t>,</w:t>
      </w:r>
      <w:r w:rsidR="00354A24" w:rsidRPr="00354A24">
        <w:rPr>
          <w:b/>
          <w:bCs/>
          <w:color w:val="0000DD"/>
        </w:rPr>
        <w:t>200</w:t>
      </w:r>
      <w:r w:rsidR="00354A24" w:rsidRPr="00354A24">
        <w:rPr>
          <w:color w:val="333333"/>
        </w:rPr>
        <w:t>) :</w:t>
      </w:r>
    </w:p>
    <w:p w14:paraId="46FC5436" w14:textId="334B81B6" w:rsidR="00354A24" w:rsidRPr="00354A24" w:rsidRDefault="000E6C58" w:rsidP="000E6C58">
      <w:pPr>
        <w:pStyle w:val="CodeSource"/>
        <w:rPr>
          <w:color w:val="333333"/>
        </w:rPr>
      </w:pPr>
      <w:r>
        <w:rPr>
          <w:color w:val="333333"/>
        </w:rPr>
        <w:tab/>
      </w:r>
      <w:r w:rsidR="00354A24" w:rsidRPr="00354A24">
        <w:rPr>
          <w:color w:val="333333"/>
        </w:rPr>
        <w:t xml:space="preserve">meas1 = { </w:t>
      </w:r>
      <w:r w:rsidR="00354A24" w:rsidRPr="00354A24">
        <w:rPr>
          <w:color w:val="333333"/>
          <w:shd w:val="clear" w:color="auto" w:fill="FFF0F0"/>
        </w:rPr>
        <w:t>"userid"</w:t>
      </w:r>
      <w:r w:rsidR="00354A24" w:rsidRPr="00354A24">
        <w:rPr>
          <w:color w:val="333333"/>
        </w:rPr>
        <w:t>:</w:t>
      </w:r>
      <w:r w:rsidR="00354A24" w:rsidRPr="00354A24">
        <w:rPr>
          <w:color w:val="333333"/>
          <w:shd w:val="clear" w:color="auto" w:fill="FFF0F0"/>
        </w:rPr>
        <w:t>"</w:t>
      </w:r>
      <w:r w:rsidR="00354A24" w:rsidRPr="00354A24">
        <w:rPr>
          <w:color w:val="333333"/>
          <w:shd w:val="clear" w:color="auto" w:fill="EEEEEE"/>
        </w:rPr>
        <w:t>%d</w:t>
      </w:r>
      <w:r w:rsidR="00354A24" w:rsidRPr="00354A24">
        <w:rPr>
          <w:color w:val="333333"/>
          <w:shd w:val="clear" w:color="auto" w:fill="FFF0F0"/>
        </w:rPr>
        <w:t>"</w:t>
      </w:r>
      <w:r w:rsidR="00354A24" w:rsidRPr="00354A24">
        <w:rPr>
          <w:color w:val="333333"/>
        </w:rPr>
        <w:t xml:space="preserve">%userId, </w:t>
      </w:r>
      <w:r w:rsidR="00354A24" w:rsidRPr="00354A24">
        <w:rPr>
          <w:color w:val="333333"/>
          <w:shd w:val="clear" w:color="auto" w:fill="FFF0F0"/>
        </w:rPr>
        <w:t>"type"</w:t>
      </w:r>
      <w:r w:rsidR="00354A24" w:rsidRPr="00354A24">
        <w:rPr>
          <w:color w:val="333333"/>
        </w:rPr>
        <w:t xml:space="preserve"> : </w:t>
      </w:r>
      <w:r w:rsidR="00354A24" w:rsidRPr="00354A24">
        <w:rPr>
          <w:color w:val="333333"/>
          <w:shd w:val="clear" w:color="auto" w:fill="FFF0F0"/>
        </w:rPr>
        <w:t>"HR"</w:t>
      </w:r>
      <w:r w:rsidR="00354A24" w:rsidRPr="00354A24">
        <w:rPr>
          <w:color w:val="333333"/>
        </w:rPr>
        <w:t xml:space="preserve">, </w:t>
      </w:r>
      <w:r w:rsidR="00354A24" w:rsidRPr="00354A24">
        <w:rPr>
          <w:color w:val="333333"/>
          <w:shd w:val="clear" w:color="auto" w:fill="FFF0F0"/>
        </w:rPr>
        <w:t>"value"</w:t>
      </w:r>
      <w:r w:rsidR="00354A24" w:rsidRPr="00354A24">
        <w:rPr>
          <w:color w:val="333333"/>
        </w:rPr>
        <w:t xml:space="preserve"> : getHeartRate()}</w:t>
      </w:r>
    </w:p>
    <w:p w14:paraId="59378424" w14:textId="6B4A3177" w:rsidR="00354A24" w:rsidRPr="00354A24" w:rsidRDefault="000E6C58" w:rsidP="003926E9">
      <w:pPr>
        <w:pStyle w:val="CodeSource"/>
        <w:rPr>
          <w:color w:val="333333"/>
        </w:rPr>
      </w:pPr>
      <w:r>
        <w:rPr>
          <w:color w:val="333333"/>
        </w:rPr>
        <w:tab/>
      </w:r>
      <w:r w:rsidR="00354A24" w:rsidRPr="00354A24">
        <w:rPr>
          <w:color w:val="333333"/>
        </w:rPr>
        <w:t>producer.send(</w:t>
      </w:r>
      <w:r w:rsidR="003926E9" w:rsidRPr="00354A24">
        <w:rPr>
          <w:color w:val="333333"/>
          <w:shd w:val="clear" w:color="auto" w:fill="FFF0F0"/>
        </w:rPr>
        <w:t>'</w:t>
      </w:r>
      <w:r w:rsidR="003926E9">
        <w:rPr>
          <w:color w:val="333333"/>
          <w:shd w:val="clear" w:color="auto" w:fill="FFF0F0"/>
        </w:rPr>
        <w:t>FlinkCEP</w:t>
      </w:r>
      <w:r w:rsidR="003926E9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</w:rPr>
        <w:t>, meas1, key = b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  <w:shd w:val="clear" w:color="auto" w:fill="EEEEEE"/>
        </w:rPr>
        <w:t>%d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</w:rPr>
        <w:t>%userId)</w:t>
      </w:r>
    </w:p>
    <w:p w14:paraId="41D541D4" w14:textId="77777777" w:rsidR="00354A24" w:rsidRPr="00354A24" w:rsidRDefault="00354A24" w:rsidP="000E6C58">
      <w:pPr>
        <w:pStyle w:val="CodeSource"/>
        <w:rPr>
          <w:color w:val="333333"/>
        </w:rPr>
      </w:pPr>
    </w:p>
    <w:p w14:paraId="2D4B394F" w14:textId="671E0A61" w:rsidR="00354A24" w:rsidRPr="00354A24" w:rsidRDefault="000E6C58" w:rsidP="000E6C58">
      <w:pPr>
        <w:pStyle w:val="CodeSource"/>
        <w:rPr>
          <w:color w:val="333333"/>
        </w:rPr>
      </w:pPr>
      <w:r>
        <w:rPr>
          <w:color w:val="333333"/>
        </w:rPr>
        <w:tab/>
      </w:r>
      <w:r w:rsidR="00354A24" w:rsidRPr="00354A24">
        <w:rPr>
          <w:color w:val="333333"/>
        </w:rPr>
        <w:t xml:space="preserve">meas2 = { </w:t>
      </w:r>
      <w:r w:rsidR="00354A24" w:rsidRPr="00354A24">
        <w:rPr>
          <w:color w:val="333333"/>
          <w:shd w:val="clear" w:color="auto" w:fill="FFF0F0"/>
        </w:rPr>
        <w:t>"userid"</w:t>
      </w:r>
      <w:r w:rsidR="00354A24" w:rsidRPr="00354A24">
        <w:rPr>
          <w:color w:val="333333"/>
        </w:rPr>
        <w:t>:</w:t>
      </w:r>
      <w:r w:rsidR="00354A24" w:rsidRPr="00354A24">
        <w:rPr>
          <w:color w:val="333333"/>
          <w:shd w:val="clear" w:color="auto" w:fill="FFF0F0"/>
        </w:rPr>
        <w:t>"</w:t>
      </w:r>
      <w:r w:rsidR="00354A24" w:rsidRPr="00354A24">
        <w:rPr>
          <w:color w:val="333333"/>
          <w:shd w:val="clear" w:color="auto" w:fill="EEEEEE"/>
        </w:rPr>
        <w:t>%d</w:t>
      </w:r>
      <w:r w:rsidR="00354A24" w:rsidRPr="00354A24">
        <w:rPr>
          <w:color w:val="333333"/>
          <w:shd w:val="clear" w:color="auto" w:fill="FFF0F0"/>
        </w:rPr>
        <w:t>"</w:t>
      </w:r>
      <w:r w:rsidR="00354A24" w:rsidRPr="00354A24">
        <w:rPr>
          <w:color w:val="333333"/>
        </w:rPr>
        <w:t xml:space="preserve">%userId, </w:t>
      </w:r>
      <w:r w:rsidR="00354A24" w:rsidRPr="00354A24">
        <w:rPr>
          <w:color w:val="333333"/>
          <w:shd w:val="clear" w:color="auto" w:fill="FFF0F0"/>
        </w:rPr>
        <w:t>"type"</w:t>
      </w:r>
      <w:r w:rsidR="00354A24" w:rsidRPr="00354A24">
        <w:rPr>
          <w:color w:val="333333"/>
        </w:rPr>
        <w:t xml:space="preserve"> : </w:t>
      </w:r>
      <w:r w:rsidR="00354A24" w:rsidRPr="00354A24">
        <w:rPr>
          <w:color w:val="333333"/>
          <w:shd w:val="clear" w:color="auto" w:fill="FFF0F0"/>
        </w:rPr>
        <w:t>"TEMP"</w:t>
      </w:r>
      <w:r w:rsidR="00354A24" w:rsidRPr="00354A24">
        <w:rPr>
          <w:color w:val="333333"/>
        </w:rPr>
        <w:t xml:space="preserve">, </w:t>
      </w:r>
      <w:r w:rsidR="00354A24" w:rsidRPr="00354A24">
        <w:rPr>
          <w:color w:val="333333"/>
          <w:shd w:val="clear" w:color="auto" w:fill="FFF0F0"/>
        </w:rPr>
        <w:t>"value"</w:t>
      </w:r>
      <w:r w:rsidR="00354A24" w:rsidRPr="00354A24">
        <w:rPr>
          <w:color w:val="333333"/>
        </w:rPr>
        <w:t xml:space="preserve"> : getTemperature()}</w:t>
      </w:r>
    </w:p>
    <w:p w14:paraId="39E256A1" w14:textId="1B3F8F5E" w:rsidR="00354A24" w:rsidRPr="00354A24" w:rsidRDefault="000E6C58" w:rsidP="003926E9">
      <w:pPr>
        <w:pStyle w:val="CodeSource"/>
        <w:rPr>
          <w:color w:val="333333"/>
        </w:rPr>
      </w:pPr>
      <w:r>
        <w:rPr>
          <w:color w:val="333333"/>
        </w:rPr>
        <w:tab/>
      </w:r>
      <w:r w:rsidR="00354A24" w:rsidRPr="00354A24">
        <w:rPr>
          <w:color w:val="333333"/>
        </w:rPr>
        <w:t>producer.send(</w:t>
      </w:r>
      <w:r w:rsidR="00354A24" w:rsidRPr="00354A24">
        <w:rPr>
          <w:color w:val="333333"/>
          <w:shd w:val="clear" w:color="auto" w:fill="FFF0F0"/>
        </w:rPr>
        <w:t>'</w:t>
      </w:r>
      <w:r w:rsidR="003926E9">
        <w:rPr>
          <w:color w:val="333333"/>
          <w:shd w:val="clear" w:color="auto" w:fill="FFF0F0"/>
        </w:rPr>
        <w:t>FlinkCEP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</w:rPr>
        <w:t>, meas2, key = b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  <w:shd w:val="clear" w:color="auto" w:fill="EEEEEE"/>
        </w:rPr>
        <w:t>%d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</w:rPr>
        <w:t>%userId)</w:t>
      </w:r>
    </w:p>
    <w:p w14:paraId="3B222A8B" w14:textId="77777777" w:rsidR="00354A24" w:rsidRPr="00354A24" w:rsidRDefault="00354A24" w:rsidP="000E6C58">
      <w:pPr>
        <w:pStyle w:val="CodeSource"/>
        <w:rPr>
          <w:color w:val="333333"/>
        </w:rPr>
      </w:pPr>
    </w:p>
    <w:p w14:paraId="28C6D7FC" w14:textId="2F50E8DA" w:rsidR="00354A24" w:rsidRPr="00354A24" w:rsidRDefault="000E6C58" w:rsidP="000E6C58">
      <w:pPr>
        <w:pStyle w:val="CodeSource"/>
        <w:rPr>
          <w:color w:val="333333"/>
        </w:rPr>
      </w:pPr>
      <w:r>
        <w:rPr>
          <w:color w:val="333333"/>
        </w:rPr>
        <w:tab/>
      </w:r>
      <w:r w:rsidR="00354A24" w:rsidRPr="00354A24">
        <w:rPr>
          <w:color w:val="333333"/>
        </w:rPr>
        <w:t xml:space="preserve">meas3 = { </w:t>
      </w:r>
      <w:r w:rsidR="00354A24" w:rsidRPr="00354A24">
        <w:rPr>
          <w:color w:val="333333"/>
          <w:shd w:val="clear" w:color="auto" w:fill="FFF0F0"/>
        </w:rPr>
        <w:t>"userid"</w:t>
      </w:r>
      <w:r w:rsidR="00354A24" w:rsidRPr="00354A24">
        <w:rPr>
          <w:color w:val="333333"/>
        </w:rPr>
        <w:t>:</w:t>
      </w:r>
      <w:r w:rsidR="00354A24" w:rsidRPr="00354A24">
        <w:rPr>
          <w:color w:val="333333"/>
          <w:shd w:val="clear" w:color="auto" w:fill="FFF0F0"/>
        </w:rPr>
        <w:t>"</w:t>
      </w:r>
      <w:r w:rsidR="00354A24" w:rsidRPr="00354A24">
        <w:rPr>
          <w:color w:val="333333"/>
          <w:shd w:val="clear" w:color="auto" w:fill="EEEEEE"/>
        </w:rPr>
        <w:t>%d</w:t>
      </w:r>
      <w:r w:rsidR="00354A24" w:rsidRPr="00354A24">
        <w:rPr>
          <w:color w:val="333333"/>
          <w:shd w:val="clear" w:color="auto" w:fill="FFF0F0"/>
        </w:rPr>
        <w:t>"</w:t>
      </w:r>
      <w:r w:rsidR="00354A24" w:rsidRPr="00354A24">
        <w:rPr>
          <w:color w:val="333333"/>
        </w:rPr>
        <w:t xml:space="preserve">%userId, </w:t>
      </w:r>
      <w:r w:rsidR="00354A24" w:rsidRPr="00354A24">
        <w:rPr>
          <w:color w:val="333333"/>
          <w:shd w:val="clear" w:color="auto" w:fill="FFF0F0"/>
        </w:rPr>
        <w:t>"type"</w:t>
      </w:r>
      <w:r w:rsidR="00354A24" w:rsidRPr="00354A24">
        <w:rPr>
          <w:color w:val="333333"/>
        </w:rPr>
        <w:t xml:space="preserve"> : </w:t>
      </w:r>
      <w:r w:rsidR="00354A24" w:rsidRPr="00354A24">
        <w:rPr>
          <w:color w:val="333333"/>
          <w:shd w:val="clear" w:color="auto" w:fill="FFF0F0"/>
        </w:rPr>
        <w:t>"SBP"</w:t>
      </w:r>
      <w:r w:rsidR="00354A24" w:rsidRPr="00354A24">
        <w:rPr>
          <w:color w:val="333333"/>
        </w:rPr>
        <w:t xml:space="preserve">, </w:t>
      </w:r>
      <w:r w:rsidR="00354A24" w:rsidRPr="00354A24">
        <w:rPr>
          <w:color w:val="333333"/>
          <w:shd w:val="clear" w:color="auto" w:fill="FFF0F0"/>
        </w:rPr>
        <w:t>"value"</w:t>
      </w:r>
      <w:r w:rsidR="00354A24" w:rsidRPr="00354A24">
        <w:rPr>
          <w:color w:val="333333"/>
        </w:rPr>
        <w:t xml:space="preserve"> : getSystolicBloodPressure()}</w:t>
      </w:r>
    </w:p>
    <w:p w14:paraId="383C4FEF" w14:textId="256A9CD7" w:rsidR="00354A24" w:rsidRPr="00354A24" w:rsidRDefault="000E6C58" w:rsidP="000E6C58">
      <w:pPr>
        <w:pStyle w:val="CodeSource"/>
        <w:rPr>
          <w:color w:val="333333"/>
        </w:rPr>
      </w:pPr>
      <w:r>
        <w:rPr>
          <w:color w:val="333333"/>
        </w:rPr>
        <w:tab/>
      </w:r>
      <w:r w:rsidR="00354A24" w:rsidRPr="00354A24">
        <w:rPr>
          <w:color w:val="333333"/>
        </w:rPr>
        <w:t>producer.send(</w:t>
      </w:r>
      <w:r w:rsidR="003926E9">
        <w:rPr>
          <w:color w:val="333333"/>
          <w:shd w:val="clear" w:color="auto" w:fill="FFF0F0"/>
        </w:rPr>
        <w:t>'FlinkCEP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</w:rPr>
        <w:t>, meas3, key = b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  <w:shd w:val="clear" w:color="auto" w:fill="EEEEEE"/>
        </w:rPr>
        <w:t>%d</w:t>
      </w:r>
      <w:r w:rsidR="00354A24" w:rsidRPr="00354A24">
        <w:rPr>
          <w:color w:val="333333"/>
          <w:shd w:val="clear" w:color="auto" w:fill="FFF0F0"/>
        </w:rPr>
        <w:t>'</w:t>
      </w:r>
      <w:r w:rsidR="00354A24" w:rsidRPr="00354A24">
        <w:rPr>
          <w:color w:val="333333"/>
        </w:rPr>
        <w:t>%userId)</w:t>
      </w:r>
    </w:p>
    <w:p w14:paraId="65995F40" w14:textId="45935299" w:rsidR="00354A24" w:rsidRDefault="000E6C58" w:rsidP="000E6C58">
      <w:r w:rsidRPr="000E6C58">
        <w:t xml:space="preserve">Notice below that we use the </w:t>
      </w:r>
      <w:r w:rsidRPr="003926E9">
        <w:rPr>
          <w:i/>
          <w:iCs/>
        </w:rPr>
        <w:t>userId</w:t>
      </w:r>
      <w:r w:rsidRPr="000E6C58">
        <w:t xml:space="preserve"> as key for partitioning </w:t>
      </w:r>
    </w:p>
    <w:p w14:paraId="3FD48954" w14:textId="25553AF7" w:rsidR="000E6C58" w:rsidRDefault="000E6C58" w:rsidP="000E6C58">
      <w:r>
        <w:lastRenderedPageBreak/>
        <w:t>Let’s see how it works:</w:t>
      </w:r>
    </w:p>
    <w:p w14:paraId="4E17EB43" w14:textId="77777777" w:rsidR="000E6C58" w:rsidRPr="000E6C58" w:rsidRDefault="000E6C58" w:rsidP="000E6C58"/>
    <w:p w14:paraId="47E7FA4F" w14:textId="3CFD7417" w:rsidR="00354A24" w:rsidRDefault="000E6C58" w:rsidP="00354A24">
      <w:r w:rsidRPr="000E6C58">
        <w:rPr>
          <w:noProof/>
        </w:rPr>
        <w:drawing>
          <wp:inline distT="0" distB="0" distL="0" distR="0" wp14:anchorId="625B6AF3" wp14:editId="366421B0">
            <wp:extent cx="6400800" cy="2994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3FD8" w14:textId="77777777" w:rsidR="000E6C58" w:rsidRDefault="000E6C58" w:rsidP="00354A24"/>
    <w:p w14:paraId="046DAA1B" w14:textId="77777777" w:rsidR="00354A24" w:rsidRDefault="00354A24">
      <w:pPr>
        <w:rPr>
          <w:b/>
          <w:sz w:val="32"/>
        </w:rPr>
      </w:pPr>
      <w:r>
        <w:br w:type="page"/>
      </w:r>
    </w:p>
    <w:p w14:paraId="297A7D4C" w14:textId="4919F8E1" w:rsidR="00354A24" w:rsidRPr="00354A24" w:rsidRDefault="00354A24" w:rsidP="00354A24">
      <w:pPr>
        <w:pStyle w:val="Heading2"/>
      </w:pPr>
      <w:r>
        <w:lastRenderedPageBreak/>
        <w:t>Flink CEP Program</w:t>
      </w:r>
    </w:p>
    <w:p w14:paraId="41757886" w14:textId="77777777" w:rsidR="00D354C1" w:rsidRDefault="00D354C1" w:rsidP="00174BEC"/>
    <w:p w14:paraId="5C014B81" w14:textId="60B7B6EC" w:rsidR="00361758" w:rsidRDefault="005305F8" w:rsidP="00F80408">
      <w:pPr>
        <w:pStyle w:val="ListParagraph"/>
        <w:numPr>
          <w:ilvl w:val="0"/>
          <w:numId w:val="33"/>
        </w:numPr>
      </w:pPr>
      <w:r>
        <w:t>Let’s start by creating a java maven project using IntelliJIDE</w:t>
      </w:r>
      <w:r w:rsidR="00D54485">
        <w:t>. I’ll use JDK 1.8 and code level 8 in order to use lambda functions</w:t>
      </w:r>
    </w:p>
    <w:p w14:paraId="17923999" w14:textId="02087E48" w:rsidR="00361758" w:rsidRDefault="008E7F6A" w:rsidP="00174BEC">
      <w:r w:rsidRPr="008E7F6A">
        <w:rPr>
          <w:noProof/>
        </w:rPr>
        <w:drawing>
          <wp:inline distT="0" distB="0" distL="0" distR="0" wp14:anchorId="1AE13F5D" wp14:editId="3FA19E5F">
            <wp:extent cx="5162663" cy="400457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" t="505"/>
                    <a:stretch/>
                  </pic:blipFill>
                  <pic:spPr bwMode="auto">
                    <a:xfrm>
                      <a:off x="0" y="0"/>
                      <a:ext cx="5173729" cy="401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EFC58" w14:textId="53BF306F" w:rsidR="008E7F6A" w:rsidRDefault="005305F8" w:rsidP="00F80408">
      <w:pPr>
        <w:pStyle w:val="ListParagraph"/>
      </w:pPr>
      <w:r>
        <w:t>Give it name and artifact and hit Finish.</w:t>
      </w:r>
    </w:p>
    <w:p w14:paraId="2F345DB2" w14:textId="26754332" w:rsidR="008E7F6A" w:rsidRDefault="008E7F6A" w:rsidP="00174BEC">
      <w:r w:rsidRPr="008E7F6A">
        <w:rPr>
          <w:noProof/>
        </w:rPr>
        <w:drawing>
          <wp:inline distT="0" distB="0" distL="0" distR="0" wp14:anchorId="7B9F95E6" wp14:editId="5A5E1108">
            <wp:extent cx="5309080" cy="13569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7041"/>
                    <a:stretch/>
                  </pic:blipFill>
                  <pic:spPr bwMode="auto">
                    <a:xfrm>
                      <a:off x="0" y="0"/>
                      <a:ext cx="5341779" cy="136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F74B5" w14:textId="543D6E59" w:rsidR="008E7F6A" w:rsidRDefault="008E7F6A" w:rsidP="00F80408">
      <w:pPr>
        <w:pStyle w:val="ListParagraph"/>
      </w:pPr>
      <w:r>
        <w:t xml:space="preserve">Add the Flink API dependencies to the </w:t>
      </w:r>
      <w:r w:rsidR="005305F8" w:rsidRPr="005305F8">
        <w:rPr>
          <w:i/>
          <w:iCs/>
        </w:rPr>
        <w:t>pom.xml</w:t>
      </w:r>
      <w:r w:rsidR="005305F8">
        <w:t xml:space="preserve"> file</w:t>
      </w:r>
      <w:r>
        <w:t xml:space="preserve"> :</w:t>
      </w:r>
    </w:p>
    <w:p w14:paraId="3FF70E4F" w14:textId="77777777" w:rsidR="00437D30" w:rsidRDefault="00437D30" w:rsidP="00437D30">
      <w:pPr>
        <w:pStyle w:val="CodeSource"/>
      </w:pPr>
      <w:r w:rsidRPr="00437D30">
        <w:t>&lt;</w:t>
      </w:r>
      <w:r w:rsidRPr="00437D30">
        <w:rPr>
          <w:b/>
          <w:bCs/>
          <w:color w:val="D33682"/>
        </w:rPr>
        <w:t>dependency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groupId</w:t>
      </w:r>
      <w:r w:rsidRPr="00437D30">
        <w:t>&gt;org.apache.flink&lt;/</w:t>
      </w:r>
      <w:r w:rsidRPr="00437D30">
        <w:rPr>
          <w:b/>
          <w:bCs/>
          <w:color w:val="D33682"/>
        </w:rPr>
        <w:t>groupId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artifactId</w:t>
      </w:r>
      <w:r w:rsidRPr="00437D30">
        <w:t>&gt;flink-streaming-java_2.10&lt;/</w:t>
      </w:r>
      <w:r w:rsidRPr="00437D30">
        <w:rPr>
          <w:b/>
          <w:bCs/>
          <w:color w:val="D33682"/>
        </w:rPr>
        <w:t>artifactId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version</w:t>
      </w:r>
      <w:r w:rsidRPr="00437D30">
        <w:t>&gt;1.0.2&lt;/</w:t>
      </w:r>
      <w:r w:rsidRPr="00437D30">
        <w:rPr>
          <w:b/>
          <w:bCs/>
          <w:color w:val="D33682"/>
        </w:rPr>
        <w:t>version</w:t>
      </w:r>
      <w:r w:rsidRPr="00437D30">
        <w:t>&gt;</w:t>
      </w:r>
      <w:r w:rsidRPr="00437D30">
        <w:br/>
        <w:t>&lt;/</w:t>
      </w:r>
      <w:r w:rsidRPr="00437D30">
        <w:rPr>
          <w:b/>
          <w:bCs/>
          <w:color w:val="D33682"/>
        </w:rPr>
        <w:t>dependency</w:t>
      </w:r>
      <w:r w:rsidRPr="00437D30">
        <w:t>&gt;</w:t>
      </w:r>
      <w:r w:rsidRPr="00437D30">
        <w:br/>
        <w:t>&lt;</w:t>
      </w:r>
      <w:r w:rsidRPr="00437D30">
        <w:rPr>
          <w:b/>
          <w:bCs/>
          <w:color w:val="D33682"/>
        </w:rPr>
        <w:t>dependency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groupId</w:t>
      </w:r>
      <w:r w:rsidRPr="00437D30">
        <w:t>&gt;org.apache.flink&lt;/</w:t>
      </w:r>
      <w:r w:rsidRPr="00437D30">
        <w:rPr>
          <w:b/>
          <w:bCs/>
          <w:color w:val="D33682"/>
        </w:rPr>
        <w:t>groupId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artifactId</w:t>
      </w:r>
      <w:r w:rsidRPr="00437D30">
        <w:t>&gt;flink-cep_2.10&lt;/</w:t>
      </w:r>
      <w:r w:rsidRPr="00437D30">
        <w:rPr>
          <w:b/>
          <w:bCs/>
          <w:color w:val="D33682"/>
        </w:rPr>
        <w:t>artifactId</w:t>
      </w:r>
      <w:r w:rsidRPr="00437D30">
        <w:t>&gt;</w:t>
      </w:r>
      <w:r w:rsidRPr="00437D30">
        <w:br/>
      </w:r>
      <w:r w:rsidRPr="00437D30">
        <w:lastRenderedPageBreak/>
        <w:t xml:space="preserve">    &lt;</w:t>
      </w:r>
      <w:r w:rsidRPr="00437D30">
        <w:rPr>
          <w:b/>
          <w:bCs/>
          <w:color w:val="D33682"/>
        </w:rPr>
        <w:t>version</w:t>
      </w:r>
      <w:r w:rsidRPr="00437D30">
        <w:t>&gt;1.0.2&lt;/</w:t>
      </w:r>
      <w:r w:rsidRPr="00437D30">
        <w:rPr>
          <w:b/>
          <w:bCs/>
          <w:color w:val="D33682"/>
        </w:rPr>
        <w:t>version</w:t>
      </w:r>
      <w:r w:rsidRPr="00437D30">
        <w:t>&gt;</w:t>
      </w:r>
      <w:r w:rsidRPr="00437D30">
        <w:br/>
        <w:t>&lt;/</w:t>
      </w:r>
      <w:r w:rsidRPr="00437D30">
        <w:rPr>
          <w:b/>
          <w:bCs/>
          <w:color w:val="D33682"/>
        </w:rPr>
        <w:t>dependency</w:t>
      </w:r>
      <w:r w:rsidRPr="00437D30">
        <w:t>&gt;</w:t>
      </w:r>
    </w:p>
    <w:p w14:paraId="62EF60F6" w14:textId="1467B8C7" w:rsidR="00437D30" w:rsidRDefault="00437D30" w:rsidP="00F80408">
      <w:pPr>
        <w:pStyle w:val="ListParagraph"/>
      </w:pPr>
      <w:r>
        <w:t>Add Kafka Flink connector and its dependencies</w:t>
      </w:r>
    </w:p>
    <w:p w14:paraId="2CDF892E" w14:textId="49C4BA2F" w:rsidR="00437D30" w:rsidRDefault="00437D30" w:rsidP="00437D30">
      <w:pPr>
        <w:pStyle w:val="CodeSource"/>
      </w:pPr>
      <w:r w:rsidRPr="00437D30">
        <w:t>&lt;</w:t>
      </w:r>
      <w:r w:rsidRPr="00437D30">
        <w:rPr>
          <w:b/>
          <w:bCs/>
          <w:color w:val="D33682"/>
        </w:rPr>
        <w:t>dependency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groupId</w:t>
      </w:r>
      <w:r w:rsidRPr="00437D30">
        <w:t>&gt;org.apache.kafka&lt;/</w:t>
      </w:r>
      <w:r w:rsidRPr="00437D30">
        <w:rPr>
          <w:b/>
          <w:bCs/>
          <w:color w:val="D33682"/>
        </w:rPr>
        <w:t>groupId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artifactId</w:t>
      </w:r>
      <w:r w:rsidRPr="00437D30">
        <w:t>&gt;kafka-clients&lt;/</w:t>
      </w:r>
      <w:r w:rsidRPr="00437D30">
        <w:rPr>
          <w:b/>
          <w:bCs/>
          <w:color w:val="D33682"/>
        </w:rPr>
        <w:t>artifactId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version</w:t>
      </w:r>
      <w:r w:rsidRPr="00437D30">
        <w:t>&gt;0.9.0.1&lt;/</w:t>
      </w:r>
      <w:r w:rsidRPr="00437D30">
        <w:rPr>
          <w:b/>
          <w:bCs/>
          <w:color w:val="D33682"/>
        </w:rPr>
        <w:t>version</w:t>
      </w:r>
      <w:r w:rsidRPr="00437D30">
        <w:t>&gt;</w:t>
      </w:r>
      <w:r w:rsidRPr="00437D30">
        <w:br/>
        <w:t>&lt;/</w:t>
      </w:r>
      <w:r w:rsidRPr="00437D30">
        <w:rPr>
          <w:b/>
          <w:bCs/>
          <w:color w:val="D33682"/>
        </w:rPr>
        <w:t>dependency</w:t>
      </w:r>
      <w:r w:rsidRPr="00437D30">
        <w:t>&gt;</w:t>
      </w:r>
      <w:r w:rsidRPr="00437D30">
        <w:br/>
        <w:t>&lt;</w:t>
      </w:r>
      <w:r w:rsidRPr="00437D30">
        <w:rPr>
          <w:b/>
          <w:bCs/>
          <w:color w:val="D33682"/>
        </w:rPr>
        <w:t>dependency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groupId</w:t>
      </w:r>
      <w:r w:rsidRPr="00437D30">
        <w:t>&gt;org.apache.flink&lt;/</w:t>
      </w:r>
      <w:r w:rsidRPr="00437D30">
        <w:rPr>
          <w:b/>
          <w:bCs/>
          <w:color w:val="D33682"/>
        </w:rPr>
        <w:t>groupId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artifactId</w:t>
      </w:r>
      <w:r w:rsidRPr="00437D30">
        <w:t>&gt;flink-connector-kafka-0.9_2.10&lt;/</w:t>
      </w:r>
      <w:r w:rsidRPr="00437D30">
        <w:rPr>
          <w:b/>
          <w:bCs/>
          <w:color w:val="D33682"/>
        </w:rPr>
        <w:t>artifactId</w:t>
      </w:r>
      <w:r w:rsidRPr="00437D30">
        <w:t>&gt;</w:t>
      </w:r>
      <w:r w:rsidRPr="00437D30">
        <w:br/>
        <w:t xml:space="preserve">    &lt;</w:t>
      </w:r>
      <w:r w:rsidRPr="00437D30">
        <w:rPr>
          <w:b/>
          <w:bCs/>
          <w:color w:val="D33682"/>
        </w:rPr>
        <w:t>version</w:t>
      </w:r>
      <w:r w:rsidRPr="00437D30">
        <w:t>&gt;1.0.2&lt;/</w:t>
      </w:r>
      <w:r w:rsidRPr="00437D30">
        <w:rPr>
          <w:b/>
          <w:bCs/>
          <w:color w:val="D33682"/>
        </w:rPr>
        <w:t>version</w:t>
      </w:r>
      <w:r w:rsidRPr="00437D30">
        <w:t>&gt;</w:t>
      </w:r>
      <w:r w:rsidRPr="00437D30">
        <w:br/>
        <w:t>&lt;/</w:t>
      </w:r>
      <w:r w:rsidRPr="00437D30">
        <w:rPr>
          <w:b/>
          <w:bCs/>
          <w:color w:val="D33682"/>
        </w:rPr>
        <w:t>dependency</w:t>
      </w:r>
      <w:r w:rsidRPr="00437D30">
        <w:t>&gt;</w:t>
      </w:r>
    </w:p>
    <w:p w14:paraId="0DDD3B3D" w14:textId="007FC00B" w:rsidR="00437D30" w:rsidRDefault="00437D30" w:rsidP="00F80408">
      <w:pPr>
        <w:pStyle w:val="ListParagraph"/>
      </w:pPr>
      <w:r>
        <w:t>Include dependency for GSON library that will be used in de-serializing Kafka messages</w:t>
      </w:r>
    </w:p>
    <w:p w14:paraId="12178F42" w14:textId="7B36474F" w:rsidR="00437D30" w:rsidRPr="00437D30" w:rsidRDefault="00437D30" w:rsidP="00437D30">
      <w:pPr>
        <w:pStyle w:val="CodeSource"/>
        <w:rPr>
          <w:color w:val="586E75"/>
        </w:rPr>
      </w:pPr>
      <w:r w:rsidRPr="00437D30">
        <w:rPr>
          <w:color w:val="586E75"/>
        </w:rPr>
        <w:t>&lt;</w:t>
      </w:r>
      <w:r w:rsidRPr="00437D30">
        <w:t>dependency</w:t>
      </w:r>
      <w:r w:rsidRPr="00437D30">
        <w:rPr>
          <w:color w:val="586E75"/>
        </w:rPr>
        <w:t>&gt;</w:t>
      </w:r>
      <w:r w:rsidRPr="00437D30">
        <w:rPr>
          <w:color w:val="586E75"/>
        </w:rPr>
        <w:br/>
        <w:t xml:space="preserve">    &lt;</w:t>
      </w:r>
      <w:r w:rsidRPr="00437D30">
        <w:t>groupId</w:t>
      </w:r>
      <w:r w:rsidRPr="00437D30">
        <w:rPr>
          <w:color w:val="586E75"/>
        </w:rPr>
        <w:t>&gt;com.google.code.gson&lt;/</w:t>
      </w:r>
      <w:r w:rsidRPr="00437D30">
        <w:t>groupId</w:t>
      </w:r>
      <w:r w:rsidRPr="00437D30">
        <w:rPr>
          <w:color w:val="586E75"/>
        </w:rPr>
        <w:t>&gt;</w:t>
      </w:r>
      <w:r w:rsidRPr="00437D30">
        <w:rPr>
          <w:color w:val="586E75"/>
        </w:rPr>
        <w:br/>
        <w:t xml:space="preserve">    &lt;</w:t>
      </w:r>
      <w:r w:rsidRPr="00437D30">
        <w:t>artifactId</w:t>
      </w:r>
      <w:r w:rsidRPr="00437D30">
        <w:rPr>
          <w:color w:val="586E75"/>
        </w:rPr>
        <w:t>&gt;gson&lt;/</w:t>
      </w:r>
      <w:r w:rsidRPr="00437D30">
        <w:t>artifactId</w:t>
      </w:r>
      <w:r w:rsidRPr="00437D30">
        <w:rPr>
          <w:color w:val="586E75"/>
        </w:rPr>
        <w:t>&gt;</w:t>
      </w:r>
      <w:r w:rsidRPr="00437D30">
        <w:rPr>
          <w:color w:val="586E75"/>
        </w:rPr>
        <w:br/>
        <w:t xml:space="preserve">    &lt;</w:t>
      </w:r>
      <w:r w:rsidRPr="00437D30">
        <w:t>version</w:t>
      </w:r>
      <w:r w:rsidRPr="00437D30">
        <w:rPr>
          <w:color w:val="586E75"/>
        </w:rPr>
        <w:t>&gt;2.6.2&lt;/</w:t>
      </w:r>
      <w:r w:rsidRPr="00437D30">
        <w:t>version</w:t>
      </w:r>
      <w:r w:rsidRPr="00437D30">
        <w:rPr>
          <w:color w:val="586E75"/>
        </w:rPr>
        <w:t>&gt;</w:t>
      </w:r>
      <w:r w:rsidRPr="00437D30">
        <w:rPr>
          <w:color w:val="586E75"/>
        </w:rPr>
        <w:br/>
        <w:t>&lt;/</w:t>
      </w:r>
      <w:r w:rsidRPr="00437D30">
        <w:t>dependency</w:t>
      </w:r>
      <w:r w:rsidRPr="00437D30">
        <w:rPr>
          <w:color w:val="586E75"/>
        </w:rPr>
        <w:t>&gt;</w:t>
      </w:r>
    </w:p>
    <w:p w14:paraId="59D17BE7" w14:textId="109AAC72" w:rsidR="00437D30" w:rsidRDefault="00437D30" w:rsidP="00F80408">
      <w:pPr>
        <w:pStyle w:val="ListParagraph"/>
      </w:pPr>
      <w:r>
        <w:t xml:space="preserve">Create a main class and call it </w:t>
      </w:r>
      <w:r w:rsidRPr="005305F8">
        <w:rPr>
          <w:rFonts w:ascii="Consolas" w:hAnsi="Consolas"/>
          <w:szCs w:val="22"/>
        </w:rPr>
        <w:t>CEPMonitor</w:t>
      </w:r>
      <w:r>
        <w:t xml:space="preserve">. The main method is explained </w:t>
      </w:r>
      <w:r w:rsidR="005305F8">
        <w:t>below:</w:t>
      </w:r>
    </w:p>
    <w:p w14:paraId="18D6463E" w14:textId="72C04A70" w:rsidR="005305F8" w:rsidRDefault="005305F8" w:rsidP="00F80408">
      <w:pPr>
        <w:pStyle w:val="ListParagraph"/>
        <w:numPr>
          <w:ilvl w:val="0"/>
          <w:numId w:val="36"/>
        </w:numPr>
      </w:pPr>
      <w:r>
        <w:t xml:space="preserve">Setup the </w:t>
      </w:r>
      <w:r w:rsidRPr="00354A24">
        <w:t>StreamExecutionEnvironment</w:t>
      </w:r>
    </w:p>
    <w:p w14:paraId="4C5A3BFA" w14:textId="77777777" w:rsidR="00437D30" w:rsidRDefault="00437D30" w:rsidP="00437D30">
      <w:pPr>
        <w:pStyle w:val="CodeSource"/>
        <w:rPr>
          <w:color w:val="586E75"/>
        </w:rPr>
      </w:pPr>
      <w:r w:rsidRPr="00437D30">
        <w:rPr>
          <w:b/>
          <w:bCs/>
          <w:color w:val="2AA198"/>
        </w:rPr>
        <w:t xml:space="preserve">StreamExecutionEnvironment </w:t>
      </w:r>
      <w:r w:rsidRPr="00437D30">
        <w:rPr>
          <w:color w:val="586E75"/>
        </w:rPr>
        <w:t>env =</w:t>
      </w:r>
      <w:r w:rsidRPr="00437D30">
        <w:rPr>
          <w:color w:val="586E75"/>
        </w:rPr>
        <w:br/>
        <w:t xml:space="preserve">        </w:t>
      </w:r>
      <w:r w:rsidRPr="00437D30">
        <w:rPr>
          <w:b/>
          <w:bCs/>
          <w:color w:val="2AA198"/>
        </w:rPr>
        <w:t>StreamExecutionEnvironment</w:t>
      </w:r>
      <w:r w:rsidRPr="00437D30">
        <w:rPr>
          <w:color w:val="586E75"/>
        </w:rPr>
        <w:t>.</w:t>
      </w:r>
      <w:r w:rsidRPr="00437D30">
        <w:rPr>
          <w:i/>
          <w:iCs/>
          <w:color w:val="CB4B16"/>
        </w:rPr>
        <w:t>getExecutionEnvironment</w:t>
      </w:r>
      <w:r w:rsidRPr="00437D30">
        <w:rPr>
          <w:color w:val="586E75"/>
        </w:rPr>
        <w:t>();</w:t>
      </w:r>
      <w:r w:rsidRPr="00437D30">
        <w:rPr>
          <w:color w:val="586E75"/>
        </w:rPr>
        <w:br/>
      </w:r>
      <w:r w:rsidRPr="00437D30">
        <w:rPr>
          <w:color w:val="586E75"/>
        </w:rPr>
        <w:br/>
      </w:r>
      <w:r w:rsidRPr="00437D30">
        <w:rPr>
          <w:color w:val="144D49"/>
        </w:rPr>
        <w:t xml:space="preserve">ParameterTool </w:t>
      </w:r>
      <w:r w:rsidRPr="00437D30">
        <w:rPr>
          <w:color w:val="586E75"/>
        </w:rPr>
        <w:t xml:space="preserve">parameterTool = </w:t>
      </w:r>
      <w:r w:rsidRPr="00437D30">
        <w:rPr>
          <w:color w:val="144D49"/>
        </w:rPr>
        <w:t>ParameterTool</w:t>
      </w:r>
      <w:r w:rsidRPr="00437D30">
        <w:rPr>
          <w:color w:val="586E75"/>
        </w:rPr>
        <w:t>.</w:t>
      </w:r>
      <w:r w:rsidRPr="00437D30">
        <w:rPr>
          <w:i/>
          <w:iCs/>
          <w:color w:val="CB4B16"/>
        </w:rPr>
        <w:t>fromArgs</w:t>
      </w:r>
      <w:r w:rsidRPr="00437D30">
        <w:rPr>
          <w:color w:val="586E75"/>
        </w:rPr>
        <w:t>(</w:t>
      </w:r>
      <w:r w:rsidRPr="00437D30">
        <w:rPr>
          <w:color w:val="839496"/>
        </w:rPr>
        <w:t>args</w:t>
      </w:r>
      <w:r w:rsidRPr="00437D30">
        <w:rPr>
          <w:color w:val="586E75"/>
        </w:rPr>
        <w:t>);</w:t>
      </w:r>
      <w:r w:rsidRPr="00437D30">
        <w:rPr>
          <w:color w:val="586E75"/>
        </w:rPr>
        <w:br/>
      </w:r>
      <w:r w:rsidRPr="00437D30">
        <w:rPr>
          <w:color w:val="586E75"/>
        </w:rPr>
        <w:br/>
      </w:r>
      <w:r w:rsidRPr="00437D30">
        <w:rPr>
          <w:i/>
          <w:iCs/>
        </w:rPr>
        <w:t>// Use ingestion time =&gt; TimeCharacteristic == EventTime + IngestionTimeExtractor</w:t>
      </w:r>
      <w:r w:rsidRPr="00437D30">
        <w:rPr>
          <w:i/>
          <w:iCs/>
        </w:rPr>
        <w:br/>
      </w:r>
      <w:r w:rsidRPr="00437D30">
        <w:rPr>
          <w:color w:val="586E75"/>
        </w:rPr>
        <w:t>env.setStreamTimeCharacteristic(</w:t>
      </w:r>
      <w:r w:rsidRPr="00437D30">
        <w:rPr>
          <w:color w:val="2AA198"/>
        </w:rPr>
        <w:t>TimeCharacteristic</w:t>
      </w:r>
      <w:r w:rsidRPr="00437D30">
        <w:rPr>
          <w:color w:val="586E75"/>
        </w:rPr>
        <w:t>.</w:t>
      </w:r>
      <w:r w:rsidRPr="00437D30">
        <w:rPr>
          <w:b/>
          <w:bCs/>
          <w:i/>
          <w:iCs/>
          <w:color w:val="660E7A"/>
        </w:rPr>
        <w:t>EventTime</w:t>
      </w:r>
      <w:r w:rsidRPr="00437D30">
        <w:rPr>
          <w:color w:val="586E75"/>
        </w:rPr>
        <w:t>);</w:t>
      </w:r>
      <w:r w:rsidRPr="00437D30">
        <w:rPr>
          <w:color w:val="586E75"/>
        </w:rPr>
        <w:br/>
      </w:r>
    </w:p>
    <w:p w14:paraId="40C00FEC" w14:textId="23D60431" w:rsidR="00437D30" w:rsidRDefault="00437D30" w:rsidP="00F80408">
      <w:pPr>
        <w:pStyle w:val="ListParagraph"/>
        <w:numPr>
          <w:ilvl w:val="0"/>
          <w:numId w:val="37"/>
        </w:numPr>
      </w:pPr>
      <w:r>
        <w:t xml:space="preserve">Create an </w:t>
      </w:r>
      <w:r w:rsidRPr="00437D30">
        <w:t xml:space="preserve">Input </w:t>
      </w:r>
      <w:r>
        <w:t>DataS</w:t>
      </w:r>
      <w:r w:rsidRPr="00437D30">
        <w:t>tream of monitoring events</w:t>
      </w:r>
      <w:r>
        <w:t xml:space="preserve"> and associate to it the </w:t>
      </w:r>
      <w:r w:rsidRPr="00354A24">
        <w:rPr>
          <w:i/>
          <w:iCs/>
        </w:rPr>
        <w:t>FlinkKafkaConsumer</w:t>
      </w:r>
      <w:r>
        <w:t xml:space="preserve"> object. All Kafka consumer parameters are extracted from the program </w:t>
      </w:r>
      <w:r w:rsidR="00354A24">
        <w:t>arguments</w:t>
      </w:r>
      <w:r>
        <w:t xml:space="preserve"> during runtime. It’s more </w:t>
      </w:r>
      <w:r w:rsidR="00354A24">
        <w:t>dynamic,</w:t>
      </w:r>
      <w:r>
        <w:t xml:space="preserve"> this way.</w:t>
      </w:r>
    </w:p>
    <w:p w14:paraId="22DC241D" w14:textId="04153B4E" w:rsidR="00437D30" w:rsidRDefault="00437D30" w:rsidP="00F80408">
      <w:pPr>
        <w:pStyle w:val="ListParagraph"/>
        <w:numPr>
          <w:ilvl w:val="0"/>
          <w:numId w:val="37"/>
        </w:numPr>
      </w:pPr>
      <w:r>
        <w:t xml:space="preserve">I used a custom </w:t>
      </w:r>
      <w:r w:rsidRPr="00354A24">
        <w:rPr>
          <w:i/>
          <w:iCs/>
        </w:rPr>
        <w:t>MeasurementDeserializer</w:t>
      </w:r>
      <w:r w:rsidRPr="00354A24">
        <w:t xml:space="preserve">, </w:t>
      </w:r>
      <w:r w:rsidRPr="00437D30">
        <w:t>that we’ll see in detail later</w:t>
      </w:r>
    </w:p>
    <w:p w14:paraId="4CC20E23" w14:textId="77777777" w:rsidR="00437D30" w:rsidRDefault="00437D30" w:rsidP="00437D30">
      <w:pPr>
        <w:pStyle w:val="CodeSource"/>
        <w:rPr>
          <w:color w:val="586E75"/>
        </w:rPr>
      </w:pPr>
      <w:r w:rsidRPr="00437D30">
        <w:rPr>
          <w:color w:val="144D49"/>
        </w:rPr>
        <w:t>DataStream</w:t>
      </w:r>
      <w:r w:rsidRPr="00437D30">
        <w:rPr>
          <w:color w:val="586E75"/>
        </w:rPr>
        <w:t>&lt;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>&gt; messageStream = env</w:t>
      </w:r>
      <w:r w:rsidRPr="00437D30">
        <w:rPr>
          <w:color w:val="586E75"/>
        </w:rPr>
        <w:br/>
        <w:t xml:space="preserve">        .addSource(</w:t>
      </w:r>
      <w:r w:rsidRPr="00437D30">
        <w:rPr>
          <w:b/>
          <w:bCs/>
          <w:color w:val="D33682"/>
        </w:rPr>
        <w:t xml:space="preserve">new </w:t>
      </w:r>
      <w:r w:rsidRPr="00437D30">
        <w:rPr>
          <w:color w:val="586E75"/>
        </w:rPr>
        <w:t>FlinkKafkaConsumer09&lt;&gt;(</w:t>
      </w:r>
      <w:r w:rsidRPr="00437D30">
        <w:rPr>
          <w:color w:val="586E75"/>
        </w:rPr>
        <w:br/>
        <w:t xml:space="preserve">                            parameterTool.getRequired(</w:t>
      </w:r>
      <w:r w:rsidRPr="00437D30">
        <w:rPr>
          <w:color w:val="DC322F"/>
        </w:rPr>
        <w:t>"topic"</w:t>
      </w:r>
      <w:r w:rsidRPr="00437D30">
        <w:rPr>
          <w:color w:val="586E75"/>
        </w:rPr>
        <w:t>),</w:t>
      </w:r>
      <w:r w:rsidRPr="00437D30">
        <w:rPr>
          <w:color w:val="586E75"/>
        </w:rPr>
        <w:br/>
        <w:t xml:space="preserve">                            </w:t>
      </w:r>
      <w:r w:rsidRPr="00437D30">
        <w:rPr>
          <w:b/>
          <w:bCs/>
          <w:color w:val="D33682"/>
        </w:rPr>
        <w:t xml:space="preserve">new </w:t>
      </w:r>
      <w:r w:rsidRPr="00354A24">
        <w:rPr>
          <w:color w:val="FF0000"/>
        </w:rPr>
        <w:t>MeasurementDeserializer</w:t>
      </w:r>
      <w:r w:rsidRPr="00437D30">
        <w:rPr>
          <w:color w:val="586E75"/>
        </w:rPr>
        <w:t>(),</w:t>
      </w:r>
      <w:r w:rsidRPr="00437D30">
        <w:rPr>
          <w:color w:val="586E75"/>
        </w:rPr>
        <w:br/>
        <w:t xml:space="preserve">                            parameterTool.getProperties()))</w:t>
      </w:r>
      <w:r w:rsidRPr="00437D30">
        <w:rPr>
          <w:color w:val="586E75"/>
        </w:rPr>
        <w:br/>
        <w:t xml:space="preserve">        .assignTimestampsAndWatermarks(</w:t>
      </w:r>
      <w:r w:rsidRPr="00437D30">
        <w:rPr>
          <w:b/>
          <w:bCs/>
          <w:color w:val="D33682"/>
        </w:rPr>
        <w:t xml:space="preserve">new </w:t>
      </w:r>
      <w:r w:rsidRPr="00437D30">
        <w:rPr>
          <w:color w:val="586E75"/>
        </w:rPr>
        <w:t>IngestionTimeExtractor&lt;&gt;());</w:t>
      </w:r>
    </w:p>
    <w:p w14:paraId="23A8B58C" w14:textId="62FDB185" w:rsidR="00437D30" w:rsidRDefault="00437D30" w:rsidP="00F80408">
      <w:pPr>
        <w:pStyle w:val="ListParagraph"/>
        <w:numPr>
          <w:ilvl w:val="0"/>
          <w:numId w:val="37"/>
        </w:numPr>
      </w:pPr>
      <w:r>
        <w:t xml:space="preserve">Then partition the message stream by </w:t>
      </w:r>
      <w:r w:rsidRPr="00354A24">
        <w:rPr>
          <w:i/>
          <w:iCs/>
        </w:rPr>
        <w:t>UserID</w:t>
      </w:r>
      <w:r>
        <w:t xml:space="preserve"> attribute</w:t>
      </w:r>
    </w:p>
    <w:p w14:paraId="399039A5" w14:textId="660682FD" w:rsidR="00437D30" w:rsidRDefault="00437D30" w:rsidP="00437D30">
      <w:pPr>
        <w:pStyle w:val="CodeSource"/>
        <w:rPr>
          <w:color w:val="586E75"/>
        </w:rPr>
      </w:pPr>
      <w:r w:rsidRPr="00437D30">
        <w:rPr>
          <w:color w:val="144D49"/>
        </w:rPr>
        <w:t>DataStream</w:t>
      </w:r>
      <w:r w:rsidRPr="00437D30">
        <w:rPr>
          <w:color w:val="586E75"/>
        </w:rPr>
        <w:t>&lt;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>&gt; partitionedInput = messageStream.keyBy(</w:t>
      </w:r>
      <w:r w:rsidRPr="00437D30">
        <w:rPr>
          <w:color w:val="586E75"/>
        </w:rPr>
        <w:br/>
      </w:r>
      <w:r w:rsidRPr="00437D30">
        <w:rPr>
          <w:color w:val="586E75"/>
        </w:rPr>
        <w:lastRenderedPageBreak/>
        <w:t xml:space="preserve">        </w:t>
      </w:r>
      <w:r w:rsidRPr="00437D30">
        <w:rPr>
          <w:b/>
          <w:bCs/>
          <w:color w:val="D33682"/>
        </w:rPr>
        <w:t xml:space="preserve">new </w:t>
      </w:r>
      <w:r w:rsidRPr="00437D30">
        <w:rPr>
          <w:b/>
          <w:bCs/>
          <w:color w:val="2AA198"/>
        </w:rPr>
        <w:t>KeySelector</w:t>
      </w:r>
      <w:r w:rsidRPr="00437D30">
        <w:rPr>
          <w:color w:val="586E75"/>
        </w:rPr>
        <w:t>&lt;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 xml:space="preserve">, </w:t>
      </w:r>
      <w:r w:rsidRPr="00437D30">
        <w:rPr>
          <w:color w:val="144D49"/>
        </w:rPr>
        <w:t>String</w:t>
      </w:r>
      <w:r w:rsidRPr="00437D30">
        <w:rPr>
          <w:color w:val="586E75"/>
        </w:rPr>
        <w:t>&gt;() {</w:t>
      </w:r>
      <w:r w:rsidRPr="00437D30">
        <w:rPr>
          <w:color w:val="586E75"/>
        </w:rPr>
        <w:br/>
        <w:t xml:space="preserve">            </w:t>
      </w:r>
      <w:r w:rsidRPr="00437D30">
        <w:rPr>
          <w:i/>
          <w:iCs/>
          <w:color w:val="B9B3A2"/>
        </w:rPr>
        <w:t>@Override</w:t>
      </w:r>
      <w:r w:rsidRPr="00437D30">
        <w:rPr>
          <w:i/>
          <w:iCs/>
          <w:color w:val="B9B3A2"/>
        </w:rPr>
        <w:br/>
        <w:t xml:space="preserve">            </w:t>
      </w:r>
      <w:r w:rsidRPr="00437D30">
        <w:rPr>
          <w:b/>
          <w:bCs/>
          <w:color w:val="D33682"/>
        </w:rPr>
        <w:t xml:space="preserve">public </w:t>
      </w:r>
      <w:r w:rsidRPr="00437D30">
        <w:rPr>
          <w:color w:val="144D49"/>
        </w:rPr>
        <w:t xml:space="preserve">String </w:t>
      </w:r>
      <w:r w:rsidRPr="00437D30">
        <w:rPr>
          <w:color w:val="859900"/>
        </w:rPr>
        <w:t>getKey</w:t>
      </w:r>
      <w:r w:rsidRPr="00437D30">
        <w:rPr>
          <w:color w:val="586E75"/>
        </w:rPr>
        <w:t>(</w:t>
      </w:r>
      <w:r w:rsidRPr="00437D30">
        <w:rPr>
          <w:color w:val="144D49"/>
        </w:rPr>
        <w:t xml:space="preserve">Measurement </w:t>
      </w:r>
      <w:r w:rsidRPr="00437D30">
        <w:rPr>
          <w:color w:val="839496"/>
        </w:rPr>
        <w:t>value</w:t>
      </w:r>
      <w:r w:rsidRPr="00437D30">
        <w:rPr>
          <w:color w:val="586E75"/>
        </w:rPr>
        <w:t xml:space="preserve">) </w:t>
      </w:r>
      <w:r w:rsidRPr="00437D30">
        <w:rPr>
          <w:b/>
          <w:bCs/>
          <w:color w:val="D33682"/>
        </w:rPr>
        <w:t xml:space="preserve">throws </w:t>
      </w:r>
      <w:r w:rsidRPr="00437D30">
        <w:rPr>
          <w:color w:val="144D49"/>
        </w:rPr>
        <w:t xml:space="preserve">Exception </w:t>
      </w:r>
      <w:r w:rsidRPr="00437D30">
        <w:rPr>
          <w:color w:val="586E75"/>
        </w:rPr>
        <w:t>{</w:t>
      </w:r>
      <w:r w:rsidRPr="00437D30">
        <w:rPr>
          <w:color w:val="586E75"/>
        </w:rPr>
        <w:br/>
        <w:t xml:space="preserve">                </w:t>
      </w:r>
      <w:r w:rsidRPr="00437D30">
        <w:rPr>
          <w:b/>
          <w:bCs/>
          <w:color w:val="D33682"/>
        </w:rPr>
        <w:t xml:space="preserve">return </w:t>
      </w:r>
      <w:r w:rsidRPr="00437D30">
        <w:rPr>
          <w:color w:val="839496"/>
        </w:rPr>
        <w:t>value</w:t>
      </w:r>
      <w:r w:rsidRPr="00437D30">
        <w:rPr>
          <w:color w:val="586E75"/>
        </w:rPr>
        <w:t>.getUserID();</w:t>
      </w:r>
      <w:r w:rsidRPr="00437D30">
        <w:rPr>
          <w:color w:val="586E75"/>
        </w:rPr>
        <w:br/>
        <w:t xml:space="preserve">            }</w:t>
      </w:r>
      <w:r w:rsidRPr="00437D30">
        <w:rPr>
          <w:color w:val="586E75"/>
        </w:rPr>
        <w:br/>
        <w:t>});</w:t>
      </w:r>
    </w:p>
    <w:p w14:paraId="0997919C" w14:textId="545F1909" w:rsidR="00437D30" w:rsidRDefault="00437D30" w:rsidP="00F80408">
      <w:pPr>
        <w:pStyle w:val="ListParagraph"/>
        <w:numPr>
          <w:ilvl w:val="0"/>
          <w:numId w:val="38"/>
        </w:numPr>
      </w:pPr>
      <w:r>
        <w:t xml:space="preserve">Create the </w:t>
      </w:r>
      <w:r w:rsidRPr="00437D30">
        <w:t>Warning pattern: 2 high heart rate events with a high blood pressure</w:t>
      </w:r>
      <w:r w:rsidR="00E121E0">
        <w:t xml:space="preserve"> followed by </w:t>
      </w:r>
      <w:r w:rsidR="002D2930">
        <w:t xml:space="preserve">a </w:t>
      </w:r>
      <w:r w:rsidRPr="00437D30">
        <w:t>within 10 seconds</w:t>
      </w:r>
    </w:p>
    <w:p w14:paraId="7B2FB006" w14:textId="77777777" w:rsidR="002D2930" w:rsidRDefault="00437D30" w:rsidP="00437D30">
      <w:pPr>
        <w:pStyle w:val="CodeSource"/>
        <w:rPr>
          <w:color w:val="586E75"/>
        </w:rPr>
      </w:pPr>
      <w:r w:rsidRPr="00437D30">
        <w:rPr>
          <w:color w:val="144D49"/>
        </w:rPr>
        <w:t>Pattern</w:t>
      </w:r>
      <w:r w:rsidRPr="00437D30">
        <w:rPr>
          <w:color w:val="586E75"/>
        </w:rPr>
        <w:t>&lt;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 xml:space="preserve">, ?&gt; alarmPattern = </w:t>
      </w:r>
      <w:r w:rsidRPr="00437D30">
        <w:rPr>
          <w:color w:val="144D49"/>
        </w:rPr>
        <w:t>Pattern</w:t>
      </w:r>
      <w:r w:rsidRPr="00437D30">
        <w:rPr>
          <w:color w:val="586E75"/>
        </w:rPr>
        <w:t>.&lt;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>&gt;</w:t>
      </w:r>
      <w:r w:rsidRPr="00437D30">
        <w:rPr>
          <w:i/>
          <w:iCs/>
          <w:color w:val="CB4B16"/>
        </w:rPr>
        <w:t>begin</w:t>
      </w:r>
      <w:r w:rsidRPr="00437D30">
        <w:rPr>
          <w:color w:val="586E75"/>
        </w:rPr>
        <w:t>(</w:t>
      </w:r>
      <w:r w:rsidRPr="00437D30">
        <w:rPr>
          <w:color w:val="DC322F"/>
        </w:rPr>
        <w:t>"first"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.subtype(</w:t>
      </w:r>
      <w:r w:rsidRPr="00437D30">
        <w:rPr>
          <w:color w:val="144D49"/>
        </w:rPr>
        <w:t>HeartMeasurement</w:t>
      </w:r>
      <w:r w:rsidRPr="00437D30">
        <w:rPr>
          <w:color w:val="586E75"/>
        </w:rPr>
        <w:t>.</w:t>
      </w:r>
      <w:r w:rsidRPr="00437D30">
        <w:rPr>
          <w:b/>
          <w:bCs/>
          <w:color w:val="D33682"/>
        </w:rPr>
        <w:t>class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.where(</w:t>
      </w:r>
      <w:r w:rsidRPr="00437D30">
        <w:rPr>
          <w:color w:val="839496"/>
        </w:rPr>
        <w:t xml:space="preserve">evt </w:t>
      </w:r>
      <w:r w:rsidRPr="00437D30">
        <w:rPr>
          <w:color w:val="586E75"/>
        </w:rPr>
        <w:t xml:space="preserve">-&gt; </w:t>
      </w:r>
      <w:r w:rsidRPr="00437D30">
        <w:rPr>
          <w:color w:val="839496"/>
        </w:rPr>
        <w:t>evt</w:t>
      </w:r>
      <w:r w:rsidRPr="00437D30">
        <w:rPr>
          <w:color w:val="586E75"/>
        </w:rPr>
        <w:t xml:space="preserve">.getRisk() &gt;= </w:t>
      </w:r>
      <w:r w:rsidRPr="00437D30">
        <w:rPr>
          <w:color w:val="6C71C4"/>
        </w:rPr>
        <w:t>1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.followedBy(</w:t>
      </w:r>
      <w:r w:rsidRPr="00437D30">
        <w:rPr>
          <w:color w:val="DC322F"/>
        </w:rPr>
        <w:t>"middle"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.subtype(</w:t>
      </w:r>
      <w:r w:rsidRPr="00437D30">
        <w:rPr>
          <w:color w:val="144D49"/>
        </w:rPr>
        <w:t>BloodPressureMeasurement</w:t>
      </w:r>
      <w:r w:rsidRPr="00437D30">
        <w:rPr>
          <w:color w:val="586E75"/>
        </w:rPr>
        <w:t>.</w:t>
      </w:r>
      <w:r w:rsidRPr="00437D30">
        <w:rPr>
          <w:b/>
          <w:bCs/>
          <w:color w:val="D33682"/>
        </w:rPr>
        <w:t>class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.where(</w:t>
      </w:r>
      <w:r w:rsidRPr="00437D30">
        <w:rPr>
          <w:color w:val="839496"/>
        </w:rPr>
        <w:t xml:space="preserve">evt </w:t>
      </w:r>
      <w:r w:rsidRPr="00437D30">
        <w:rPr>
          <w:color w:val="586E75"/>
        </w:rPr>
        <w:t xml:space="preserve">-&gt; </w:t>
      </w:r>
      <w:r w:rsidRPr="00437D30">
        <w:rPr>
          <w:color w:val="839496"/>
        </w:rPr>
        <w:t>evt</w:t>
      </w:r>
      <w:r w:rsidRPr="00437D30">
        <w:rPr>
          <w:color w:val="586E75"/>
        </w:rPr>
        <w:t xml:space="preserve">.getRisk() &gt;= </w:t>
      </w:r>
      <w:r w:rsidRPr="00437D30">
        <w:rPr>
          <w:color w:val="6C71C4"/>
        </w:rPr>
        <w:t>2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.followedBy(</w:t>
      </w:r>
      <w:r w:rsidRPr="00437D30">
        <w:rPr>
          <w:color w:val="DC322F"/>
        </w:rPr>
        <w:t>"last"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.subtype(</w:t>
      </w:r>
      <w:r w:rsidRPr="00437D30">
        <w:rPr>
          <w:color w:val="144D49"/>
        </w:rPr>
        <w:t>HeartMeasurement</w:t>
      </w:r>
      <w:r w:rsidRPr="00437D30">
        <w:rPr>
          <w:color w:val="586E75"/>
        </w:rPr>
        <w:t>.</w:t>
      </w:r>
      <w:r w:rsidRPr="00437D30">
        <w:rPr>
          <w:b/>
          <w:bCs/>
          <w:color w:val="D33682"/>
        </w:rPr>
        <w:t>class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.where(</w:t>
      </w:r>
      <w:r w:rsidRPr="00437D30">
        <w:rPr>
          <w:color w:val="839496"/>
        </w:rPr>
        <w:t xml:space="preserve">evt </w:t>
      </w:r>
      <w:r w:rsidRPr="00437D30">
        <w:rPr>
          <w:color w:val="586E75"/>
        </w:rPr>
        <w:t xml:space="preserve">-&gt; </w:t>
      </w:r>
      <w:r w:rsidRPr="00437D30">
        <w:rPr>
          <w:color w:val="839496"/>
        </w:rPr>
        <w:t>evt</w:t>
      </w:r>
      <w:r w:rsidRPr="00437D30">
        <w:rPr>
          <w:color w:val="586E75"/>
        </w:rPr>
        <w:t xml:space="preserve">.getRisk() &gt;= </w:t>
      </w:r>
      <w:r w:rsidRPr="00437D30">
        <w:rPr>
          <w:color w:val="6C71C4"/>
        </w:rPr>
        <w:t>3</w:t>
      </w:r>
      <w:r w:rsidRPr="00437D30">
        <w:rPr>
          <w:color w:val="586E75"/>
        </w:rPr>
        <w:t>)</w:t>
      </w:r>
      <w:r w:rsidRPr="00437D30">
        <w:rPr>
          <w:color w:val="586E75"/>
        </w:rPr>
        <w:br/>
        <w:t xml:space="preserve">        .within(</w:t>
      </w:r>
      <w:r w:rsidRPr="00437D30">
        <w:rPr>
          <w:color w:val="144D49"/>
        </w:rPr>
        <w:t>Time</w:t>
      </w:r>
      <w:r w:rsidRPr="00437D30">
        <w:rPr>
          <w:color w:val="586E75"/>
        </w:rPr>
        <w:t>.</w:t>
      </w:r>
      <w:r w:rsidRPr="00437D30">
        <w:rPr>
          <w:i/>
          <w:iCs/>
          <w:color w:val="CB4B16"/>
        </w:rPr>
        <w:t>seconds</w:t>
      </w:r>
      <w:r w:rsidRPr="00437D30">
        <w:rPr>
          <w:color w:val="586E75"/>
        </w:rPr>
        <w:t>(</w:t>
      </w:r>
      <w:r w:rsidRPr="00437D30">
        <w:rPr>
          <w:color w:val="6C71C4"/>
        </w:rPr>
        <w:t>10</w:t>
      </w:r>
      <w:r w:rsidRPr="00437D30">
        <w:rPr>
          <w:color w:val="586E75"/>
        </w:rPr>
        <w:t>));</w:t>
      </w:r>
      <w:r w:rsidRPr="00437D30">
        <w:rPr>
          <w:color w:val="586E75"/>
        </w:rPr>
        <w:br/>
      </w:r>
    </w:p>
    <w:p w14:paraId="3CB18F31" w14:textId="1F71B2F6" w:rsidR="002D2930" w:rsidRDefault="00437D30" w:rsidP="00F80408">
      <w:pPr>
        <w:pStyle w:val="ListParagraph"/>
        <w:numPr>
          <w:ilvl w:val="0"/>
          <w:numId w:val="38"/>
        </w:numPr>
        <w:rPr>
          <w:color w:val="144D49"/>
        </w:rPr>
      </w:pPr>
      <w:r w:rsidRPr="00437D30">
        <w:t>Create a pattern stream from alarmPattern</w:t>
      </w:r>
    </w:p>
    <w:p w14:paraId="2B4B61BC" w14:textId="77777777" w:rsidR="002D2930" w:rsidRDefault="00437D30" w:rsidP="00437D30">
      <w:pPr>
        <w:pStyle w:val="CodeSource"/>
        <w:rPr>
          <w:color w:val="586E75"/>
        </w:rPr>
      </w:pPr>
      <w:r w:rsidRPr="00437D30">
        <w:rPr>
          <w:color w:val="144D49"/>
        </w:rPr>
        <w:t>PatternStream</w:t>
      </w:r>
      <w:r w:rsidRPr="00437D30">
        <w:rPr>
          <w:color w:val="586E75"/>
        </w:rPr>
        <w:t>&lt;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 xml:space="preserve">&gt; patternStream = </w:t>
      </w:r>
      <w:r w:rsidRPr="00437D30">
        <w:rPr>
          <w:color w:val="144D49"/>
        </w:rPr>
        <w:t>CEP</w:t>
      </w:r>
      <w:r w:rsidRPr="00437D30">
        <w:rPr>
          <w:color w:val="586E75"/>
        </w:rPr>
        <w:t>.</w:t>
      </w:r>
      <w:r w:rsidRPr="00437D30">
        <w:rPr>
          <w:i/>
          <w:iCs/>
          <w:color w:val="CB4B16"/>
        </w:rPr>
        <w:t>pattern</w:t>
      </w:r>
      <w:r w:rsidRPr="00437D30">
        <w:rPr>
          <w:color w:val="586E75"/>
        </w:rPr>
        <w:t>(p</w:t>
      </w:r>
      <w:r w:rsidR="002D2930">
        <w:rPr>
          <w:color w:val="586E75"/>
        </w:rPr>
        <w:t>artitionedInput, alarmPattern);</w:t>
      </w:r>
    </w:p>
    <w:p w14:paraId="56913ABB" w14:textId="0CE23641" w:rsidR="002D2930" w:rsidRPr="002D2930" w:rsidRDefault="002D2930" w:rsidP="00F80408">
      <w:pPr>
        <w:pStyle w:val="ListParagraph"/>
        <w:numPr>
          <w:ilvl w:val="0"/>
          <w:numId w:val="38"/>
        </w:numPr>
        <w:rPr>
          <w:color w:val="144D49"/>
        </w:rPr>
      </w:pPr>
      <w:r w:rsidRPr="002D2930">
        <w:t xml:space="preserve">Then, </w:t>
      </w:r>
      <w:r>
        <w:t>g</w:t>
      </w:r>
      <w:r w:rsidRPr="00437D30">
        <w:t>enerate</w:t>
      </w:r>
      <w:r w:rsidR="00437D30" w:rsidRPr="00437D30">
        <w:t xml:space="preserve"> risk warnings for each matched alarm pattern</w:t>
      </w:r>
    </w:p>
    <w:p w14:paraId="6DC7D2A8" w14:textId="354F8E90" w:rsidR="00437D30" w:rsidRPr="00437D30" w:rsidRDefault="00437D30" w:rsidP="002D2930">
      <w:pPr>
        <w:pStyle w:val="CodeSource"/>
        <w:rPr>
          <w:i/>
          <w:iCs/>
        </w:rPr>
      </w:pPr>
      <w:r w:rsidRPr="00437D30">
        <w:rPr>
          <w:color w:val="144D49"/>
        </w:rPr>
        <w:t>DataStream</w:t>
      </w:r>
      <w:r w:rsidRPr="00437D30">
        <w:rPr>
          <w:color w:val="586E75"/>
        </w:rPr>
        <w:t>&lt;</w:t>
      </w:r>
      <w:r w:rsidRPr="00437D30">
        <w:rPr>
          <w:color w:val="144D49"/>
        </w:rPr>
        <w:t>StrokeRiskAlarm</w:t>
      </w:r>
      <w:r w:rsidRPr="00437D30">
        <w:rPr>
          <w:color w:val="586E75"/>
        </w:rPr>
        <w:t>&gt; alarms = patternStream.select(</w:t>
      </w:r>
      <w:r w:rsidRPr="00437D30">
        <w:rPr>
          <w:b/>
          <w:bCs/>
          <w:color w:val="D33682"/>
        </w:rPr>
        <w:t xml:space="preserve">new </w:t>
      </w:r>
      <w:r w:rsidRPr="00437D30">
        <w:rPr>
          <w:b/>
          <w:bCs/>
          <w:color w:val="2AA198"/>
        </w:rPr>
        <w:t>PatternSelectFunction</w:t>
      </w:r>
      <w:r w:rsidRPr="00437D30">
        <w:rPr>
          <w:color w:val="586E75"/>
        </w:rPr>
        <w:t>&lt;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 xml:space="preserve">, </w:t>
      </w:r>
      <w:r w:rsidRPr="00437D30">
        <w:rPr>
          <w:color w:val="144D49"/>
        </w:rPr>
        <w:t>StrokeRiskAlarm</w:t>
      </w:r>
      <w:r w:rsidRPr="00437D30">
        <w:rPr>
          <w:color w:val="586E75"/>
        </w:rPr>
        <w:t>&gt;() {</w:t>
      </w:r>
      <w:r w:rsidRPr="00437D30">
        <w:rPr>
          <w:color w:val="586E75"/>
        </w:rPr>
        <w:br/>
        <w:t xml:space="preserve">    </w:t>
      </w:r>
      <w:r w:rsidRPr="00437D30">
        <w:rPr>
          <w:i/>
          <w:iCs/>
          <w:color w:val="B9B3A2"/>
        </w:rPr>
        <w:t>@Override</w:t>
      </w:r>
      <w:r w:rsidRPr="00437D30">
        <w:rPr>
          <w:i/>
          <w:iCs/>
          <w:color w:val="B9B3A2"/>
        </w:rPr>
        <w:br/>
        <w:t xml:space="preserve">    </w:t>
      </w:r>
      <w:r w:rsidRPr="00437D30">
        <w:rPr>
          <w:b/>
          <w:bCs/>
          <w:color w:val="D33682"/>
        </w:rPr>
        <w:t xml:space="preserve">public </w:t>
      </w:r>
      <w:r w:rsidRPr="00437D30">
        <w:rPr>
          <w:color w:val="144D49"/>
        </w:rPr>
        <w:t xml:space="preserve">StrokeRiskAlarm </w:t>
      </w:r>
      <w:r w:rsidRPr="00437D30">
        <w:rPr>
          <w:color w:val="859900"/>
        </w:rPr>
        <w:t>select</w:t>
      </w:r>
      <w:r w:rsidRPr="00437D30">
        <w:rPr>
          <w:color w:val="586E75"/>
        </w:rPr>
        <w:t>(</w:t>
      </w:r>
      <w:r w:rsidRPr="00437D30">
        <w:rPr>
          <w:color w:val="2AA198"/>
        </w:rPr>
        <w:t>Map</w:t>
      </w:r>
      <w:r w:rsidRPr="00437D30">
        <w:rPr>
          <w:color w:val="586E75"/>
        </w:rPr>
        <w:t>&lt;</w:t>
      </w:r>
      <w:r w:rsidRPr="00437D30">
        <w:rPr>
          <w:color w:val="144D49"/>
        </w:rPr>
        <w:t>String</w:t>
      </w:r>
      <w:r w:rsidRPr="00437D30">
        <w:rPr>
          <w:color w:val="586E75"/>
        </w:rPr>
        <w:t xml:space="preserve">, </w:t>
      </w:r>
      <w:r w:rsidRPr="00437D30">
        <w:rPr>
          <w:color w:val="144D49"/>
        </w:rPr>
        <w:t>Measurement</w:t>
      </w:r>
      <w:r w:rsidRPr="00437D30">
        <w:rPr>
          <w:color w:val="586E75"/>
        </w:rPr>
        <w:t xml:space="preserve">&gt; </w:t>
      </w:r>
      <w:r w:rsidRPr="00437D30">
        <w:rPr>
          <w:color w:val="839496"/>
        </w:rPr>
        <w:t>pattern</w:t>
      </w:r>
      <w:r w:rsidRPr="00437D30">
        <w:rPr>
          <w:color w:val="586E75"/>
        </w:rPr>
        <w:t xml:space="preserve">) </w:t>
      </w:r>
      <w:r w:rsidRPr="00437D30">
        <w:rPr>
          <w:b/>
          <w:bCs/>
          <w:color w:val="D33682"/>
        </w:rPr>
        <w:t xml:space="preserve">throws </w:t>
      </w:r>
      <w:r w:rsidRPr="00437D30">
        <w:rPr>
          <w:color w:val="144D49"/>
        </w:rPr>
        <w:t xml:space="preserve">Exception </w:t>
      </w:r>
      <w:r w:rsidRPr="00437D30">
        <w:rPr>
          <w:color w:val="586E75"/>
        </w:rPr>
        <w:t>{</w:t>
      </w:r>
      <w:r w:rsidRPr="00437D30">
        <w:rPr>
          <w:color w:val="586E75"/>
        </w:rPr>
        <w:br/>
        <w:t xml:space="preserve">        </w:t>
      </w:r>
      <w:r w:rsidRPr="00437D30">
        <w:rPr>
          <w:color w:val="144D49"/>
        </w:rPr>
        <w:t xml:space="preserve">HeartMeasurement </w:t>
      </w:r>
      <w:r w:rsidRPr="00437D30">
        <w:rPr>
          <w:color w:val="586E75"/>
        </w:rPr>
        <w:t>first = (</w:t>
      </w:r>
      <w:r w:rsidRPr="00437D30">
        <w:rPr>
          <w:color w:val="144D49"/>
        </w:rPr>
        <w:t>HeartMeasurement</w:t>
      </w:r>
      <w:r w:rsidRPr="00437D30">
        <w:rPr>
          <w:color w:val="586E75"/>
        </w:rPr>
        <w:t xml:space="preserve">) </w:t>
      </w:r>
      <w:r w:rsidRPr="00437D30">
        <w:rPr>
          <w:color w:val="839496"/>
        </w:rPr>
        <w:t>pattern</w:t>
      </w:r>
      <w:r w:rsidRPr="00437D30">
        <w:rPr>
          <w:color w:val="586E75"/>
        </w:rPr>
        <w:t>.get(</w:t>
      </w:r>
      <w:r w:rsidRPr="00437D30">
        <w:rPr>
          <w:color w:val="DC322F"/>
        </w:rPr>
        <w:t>"first"</w:t>
      </w:r>
      <w:r w:rsidRPr="00437D30">
        <w:rPr>
          <w:color w:val="586E75"/>
        </w:rPr>
        <w:t>);</w:t>
      </w:r>
      <w:r w:rsidRPr="00437D30">
        <w:rPr>
          <w:color w:val="586E75"/>
        </w:rPr>
        <w:br/>
        <w:t xml:space="preserve">        </w:t>
      </w:r>
      <w:r w:rsidRPr="00437D30">
        <w:rPr>
          <w:color w:val="144D49"/>
        </w:rPr>
        <w:t xml:space="preserve">HeartMeasurement </w:t>
      </w:r>
      <w:r w:rsidRPr="00437D30">
        <w:rPr>
          <w:color w:val="586E75"/>
        </w:rPr>
        <w:t>last = (</w:t>
      </w:r>
      <w:r w:rsidRPr="00437D30">
        <w:rPr>
          <w:color w:val="144D49"/>
        </w:rPr>
        <w:t>HeartMeasurement</w:t>
      </w:r>
      <w:r w:rsidRPr="00437D30">
        <w:rPr>
          <w:color w:val="586E75"/>
        </w:rPr>
        <w:t xml:space="preserve">) </w:t>
      </w:r>
      <w:r w:rsidRPr="00437D30">
        <w:rPr>
          <w:color w:val="839496"/>
        </w:rPr>
        <w:t>pattern</w:t>
      </w:r>
      <w:r w:rsidRPr="00437D30">
        <w:rPr>
          <w:color w:val="586E75"/>
        </w:rPr>
        <w:t>.get(</w:t>
      </w:r>
      <w:r w:rsidRPr="00437D30">
        <w:rPr>
          <w:color w:val="DC322F"/>
        </w:rPr>
        <w:t>"last"</w:t>
      </w:r>
      <w:r w:rsidRPr="00437D30">
        <w:rPr>
          <w:color w:val="586E75"/>
        </w:rPr>
        <w:t>);</w:t>
      </w:r>
      <w:r w:rsidRPr="00437D30">
        <w:rPr>
          <w:color w:val="586E75"/>
        </w:rPr>
        <w:br/>
        <w:t xml:space="preserve">        </w:t>
      </w:r>
      <w:r w:rsidRPr="00437D30">
        <w:rPr>
          <w:color w:val="144D49"/>
        </w:rPr>
        <w:t xml:space="preserve">BloodPressureMeasurement </w:t>
      </w:r>
      <w:r w:rsidRPr="00437D30">
        <w:rPr>
          <w:color w:val="586E75"/>
        </w:rPr>
        <w:t>middle = (</w:t>
      </w:r>
      <w:r w:rsidRPr="00437D30">
        <w:rPr>
          <w:color w:val="144D49"/>
        </w:rPr>
        <w:t>BloodPressureMeasurement</w:t>
      </w:r>
      <w:r w:rsidRPr="00437D30">
        <w:rPr>
          <w:color w:val="586E75"/>
        </w:rPr>
        <w:t xml:space="preserve">) </w:t>
      </w:r>
      <w:r w:rsidRPr="00437D30">
        <w:rPr>
          <w:color w:val="839496"/>
        </w:rPr>
        <w:t>pattern</w:t>
      </w:r>
      <w:r w:rsidRPr="00437D30">
        <w:rPr>
          <w:color w:val="586E75"/>
        </w:rPr>
        <w:t>.get(</w:t>
      </w:r>
      <w:r w:rsidRPr="00437D30">
        <w:rPr>
          <w:color w:val="DC322F"/>
        </w:rPr>
        <w:t>"middle"</w:t>
      </w:r>
      <w:r w:rsidRPr="00437D30">
        <w:rPr>
          <w:color w:val="586E75"/>
        </w:rPr>
        <w:t>);</w:t>
      </w:r>
      <w:r w:rsidRPr="00437D30">
        <w:rPr>
          <w:color w:val="586E75"/>
        </w:rPr>
        <w:br/>
      </w:r>
      <w:r w:rsidRPr="00437D30">
        <w:rPr>
          <w:color w:val="586E75"/>
        </w:rPr>
        <w:br/>
        <w:t xml:space="preserve">        </w:t>
      </w:r>
      <w:r w:rsidRPr="00437D30">
        <w:rPr>
          <w:b/>
          <w:bCs/>
          <w:color w:val="D33682"/>
        </w:rPr>
        <w:t xml:space="preserve">return new </w:t>
      </w:r>
      <w:r w:rsidRPr="00437D30">
        <w:rPr>
          <w:color w:val="586E75"/>
        </w:rPr>
        <w:t>StrokeRiskAlarm(first.getUserID(), first.getRisk() + last.getRisk() + middle.getRisk());</w:t>
      </w:r>
      <w:r w:rsidRPr="00437D30">
        <w:rPr>
          <w:color w:val="586E75"/>
        </w:rPr>
        <w:br/>
        <w:t xml:space="preserve">    }</w:t>
      </w:r>
      <w:r w:rsidRPr="00437D30">
        <w:rPr>
          <w:color w:val="586E75"/>
        </w:rPr>
        <w:br/>
        <w:t>});</w:t>
      </w:r>
    </w:p>
    <w:p w14:paraId="368AC47B" w14:textId="058DA95D" w:rsidR="00437D30" w:rsidRDefault="00437D30" w:rsidP="00017B58">
      <w:pPr>
        <w:pStyle w:val="ListParagraph"/>
      </w:pPr>
      <w:r>
        <w:t xml:space="preserve"> </w:t>
      </w:r>
      <w:r w:rsidR="00354A24">
        <w:t>We mentioned previousl</w:t>
      </w:r>
      <w:r w:rsidR="00C34370">
        <w:t>y</w:t>
      </w:r>
      <w:r w:rsidR="00354A24">
        <w:t xml:space="preserve"> the custom consumer. </w:t>
      </w:r>
      <w:r w:rsidR="00354A24" w:rsidRPr="00D54485">
        <w:rPr>
          <w:color w:val="FF0000"/>
        </w:rPr>
        <w:t>MeasurementDeserializer</w:t>
      </w:r>
      <w:r w:rsidR="00D54485">
        <w:rPr>
          <w:color w:val="FF0000"/>
        </w:rPr>
        <w:t xml:space="preserve">. </w:t>
      </w:r>
      <w:r w:rsidR="00C34370">
        <w:t xml:space="preserve">This class will deserialize </w:t>
      </w:r>
      <w:r w:rsidR="00D54485">
        <w:t>JSON received events into POJO objects of class Measurement.</w:t>
      </w:r>
    </w:p>
    <w:p w14:paraId="5762D4E1" w14:textId="77777777" w:rsidR="00D54485" w:rsidRDefault="00D54485" w:rsidP="00D54485"/>
    <w:p w14:paraId="09C3374A" w14:textId="77777777" w:rsidR="00D54485" w:rsidRPr="00D54485" w:rsidRDefault="00D54485" w:rsidP="00D54485">
      <w:pPr>
        <w:pStyle w:val="CodeSource"/>
      </w:pPr>
      <w:r w:rsidRPr="00D54485">
        <w:t xml:space="preserve">public </w:t>
      </w:r>
      <w:r w:rsidRPr="00D54485">
        <w:rPr>
          <w:b/>
          <w:bCs/>
          <w:color w:val="008800"/>
        </w:rPr>
        <w:t>class</w:t>
      </w:r>
      <w:r w:rsidRPr="00D54485">
        <w:t xml:space="preserve"> </w:t>
      </w:r>
      <w:r w:rsidRPr="00D54485">
        <w:rPr>
          <w:b/>
          <w:bCs/>
          <w:color w:val="BB0066"/>
        </w:rPr>
        <w:t>MeasurementDeserializer</w:t>
      </w:r>
      <w:r w:rsidRPr="00D54485">
        <w:t xml:space="preserve"> implements KeyedDeserializationSchema&lt;Measurement&gt; {</w:t>
      </w:r>
    </w:p>
    <w:p w14:paraId="212CD9BE" w14:textId="77777777" w:rsidR="00D54485" w:rsidRPr="00D54485" w:rsidRDefault="00D54485" w:rsidP="00D54485">
      <w:pPr>
        <w:pStyle w:val="CodeSource"/>
      </w:pPr>
      <w:r w:rsidRPr="00D54485">
        <w:t xml:space="preserve">    private Gson gson;</w:t>
      </w:r>
    </w:p>
    <w:p w14:paraId="50AA08EB" w14:textId="77777777" w:rsidR="00D54485" w:rsidRPr="00D54485" w:rsidRDefault="00D54485" w:rsidP="00D54485">
      <w:pPr>
        <w:pStyle w:val="CodeSource"/>
      </w:pPr>
      <w:r w:rsidRPr="00D54485">
        <w:t xml:space="preserve">    </w:t>
      </w:r>
      <w:r w:rsidRPr="00D54485">
        <w:rPr>
          <w:b/>
          <w:bCs/>
          <w:color w:val="555555"/>
        </w:rPr>
        <w:t>@Override</w:t>
      </w:r>
    </w:p>
    <w:p w14:paraId="2624F05F" w14:textId="77777777" w:rsidR="00D54485" w:rsidRPr="00D54485" w:rsidRDefault="00D54485" w:rsidP="00D54485">
      <w:pPr>
        <w:pStyle w:val="CodeSource"/>
      </w:pPr>
      <w:r w:rsidRPr="00D54485">
        <w:t xml:space="preserve">    public Measurement deserialize(byte[] messageKey, </w:t>
      </w:r>
    </w:p>
    <w:p w14:paraId="72262D8C" w14:textId="77777777" w:rsidR="00D54485" w:rsidRPr="00D54485" w:rsidRDefault="00D54485" w:rsidP="00D54485">
      <w:pPr>
        <w:pStyle w:val="CodeSource"/>
      </w:pPr>
      <w:r w:rsidRPr="00D54485">
        <w:t xml:space="preserve">                                   byte[] message, </w:t>
      </w:r>
    </w:p>
    <w:p w14:paraId="3DAE472D" w14:textId="77777777" w:rsidR="00D54485" w:rsidRPr="00D54485" w:rsidRDefault="00D54485" w:rsidP="00D54485">
      <w:pPr>
        <w:pStyle w:val="CodeSource"/>
      </w:pPr>
      <w:r w:rsidRPr="00D54485">
        <w:t xml:space="preserve">                                   String topic, </w:t>
      </w:r>
    </w:p>
    <w:p w14:paraId="61ED51CD" w14:textId="77777777" w:rsidR="00D54485" w:rsidRPr="00D54485" w:rsidRDefault="00D54485" w:rsidP="00D54485">
      <w:pPr>
        <w:pStyle w:val="CodeSource"/>
      </w:pPr>
      <w:r w:rsidRPr="00D54485">
        <w:t xml:space="preserve">                                   </w:t>
      </w:r>
      <w:r w:rsidRPr="00D54485">
        <w:rPr>
          <w:color w:val="007020"/>
        </w:rPr>
        <w:t>int</w:t>
      </w:r>
      <w:r w:rsidRPr="00D54485">
        <w:t xml:space="preserve"> partition, </w:t>
      </w:r>
    </w:p>
    <w:p w14:paraId="6868181C" w14:textId="77777777" w:rsidR="00D54485" w:rsidRPr="00D54485" w:rsidRDefault="00D54485" w:rsidP="00D54485">
      <w:pPr>
        <w:pStyle w:val="CodeSource"/>
      </w:pPr>
      <w:r w:rsidRPr="00D54485">
        <w:t xml:space="preserve">                                   </w:t>
      </w:r>
      <w:r w:rsidRPr="00D54485">
        <w:rPr>
          <w:color w:val="007020"/>
        </w:rPr>
        <w:t>long</w:t>
      </w:r>
      <w:r w:rsidRPr="00D54485">
        <w:t xml:space="preserve"> offset) throws IOException {</w:t>
      </w:r>
    </w:p>
    <w:p w14:paraId="7C71E6ED" w14:textId="77777777" w:rsidR="00D54485" w:rsidRPr="00D54485" w:rsidRDefault="00D54485" w:rsidP="00D54485">
      <w:pPr>
        <w:pStyle w:val="CodeSource"/>
      </w:pPr>
      <w:r w:rsidRPr="00D54485">
        <w:lastRenderedPageBreak/>
        <w:t xml:space="preserve">        </w:t>
      </w:r>
      <w:r w:rsidRPr="00D54485">
        <w:rPr>
          <w:b/>
          <w:bCs/>
          <w:color w:val="008800"/>
        </w:rPr>
        <w:t>if</w:t>
      </w:r>
      <w:r w:rsidRPr="00D54485">
        <w:t xml:space="preserve"> (gson == null) {</w:t>
      </w:r>
    </w:p>
    <w:p w14:paraId="38B4FC7F" w14:textId="77777777" w:rsidR="00D54485" w:rsidRPr="00D54485" w:rsidRDefault="00D54485" w:rsidP="00D54485">
      <w:pPr>
        <w:pStyle w:val="CodeSource"/>
      </w:pPr>
      <w:r w:rsidRPr="00D54485">
        <w:t xml:space="preserve">            gson = new Gson();</w:t>
      </w:r>
    </w:p>
    <w:p w14:paraId="12476B48" w14:textId="77777777" w:rsidR="00D54485" w:rsidRPr="00D54485" w:rsidRDefault="00D54485" w:rsidP="00D54485">
      <w:pPr>
        <w:pStyle w:val="CodeSource"/>
      </w:pPr>
      <w:r w:rsidRPr="00D54485">
        <w:t xml:space="preserve">        }</w:t>
      </w:r>
    </w:p>
    <w:p w14:paraId="58EB6626" w14:textId="77777777" w:rsidR="00D54485" w:rsidRPr="00D54485" w:rsidRDefault="00D54485" w:rsidP="00D54485">
      <w:pPr>
        <w:pStyle w:val="CodeSource"/>
      </w:pPr>
      <w:r w:rsidRPr="00D54485">
        <w:t xml:space="preserve">        Measurement m = gson.fromJson(new String(message), Measurement.class);</w:t>
      </w:r>
    </w:p>
    <w:p w14:paraId="59BA9419" w14:textId="77777777" w:rsidR="00D54485" w:rsidRPr="00D54485" w:rsidRDefault="00D54485" w:rsidP="00D54485">
      <w:pPr>
        <w:pStyle w:val="CodeSource"/>
      </w:pPr>
      <w:r w:rsidRPr="00D54485">
        <w:t xml:space="preserve">        </w:t>
      </w:r>
      <w:r w:rsidRPr="00D54485">
        <w:rPr>
          <w:b/>
          <w:bCs/>
          <w:color w:val="008800"/>
        </w:rPr>
        <w:t>if</w:t>
      </w:r>
      <w:r w:rsidRPr="00D54485">
        <w:t xml:space="preserve"> (m.getType().equals(</w:t>
      </w:r>
      <w:r w:rsidRPr="00D54485">
        <w:rPr>
          <w:shd w:val="clear" w:color="auto" w:fill="FFF0F0"/>
        </w:rPr>
        <w:t>"HR"</w:t>
      </w:r>
      <w:r w:rsidRPr="00D54485">
        <w:t>)) {</w:t>
      </w:r>
    </w:p>
    <w:p w14:paraId="65D06A2E" w14:textId="77777777" w:rsidR="00D54485" w:rsidRPr="00D54485" w:rsidRDefault="00D54485" w:rsidP="00D54485">
      <w:pPr>
        <w:pStyle w:val="CodeSource"/>
      </w:pPr>
      <w:r w:rsidRPr="00D54485">
        <w:t xml:space="preserve">            </w:t>
      </w:r>
      <w:r w:rsidRPr="00D54485">
        <w:rPr>
          <w:b/>
          <w:bCs/>
          <w:color w:val="008800"/>
        </w:rPr>
        <w:t>return</w:t>
      </w:r>
      <w:r w:rsidRPr="00D54485">
        <w:t xml:space="preserve"> new HeartMeasurement(m);</w:t>
      </w:r>
    </w:p>
    <w:p w14:paraId="07866485" w14:textId="77777777" w:rsidR="00D54485" w:rsidRPr="00D54485" w:rsidRDefault="00D54485" w:rsidP="00D54485">
      <w:pPr>
        <w:pStyle w:val="CodeSource"/>
      </w:pPr>
      <w:r w:rsidRPr="00D54485">
        <w:t xml:space="preserve">        } </w:t>
      </w:r>
      <w:r w:rsidRPr="00D54485">
        <w:rPr>
          <w:b/>
          <w:bCs/>
          <w:color w:val="008800"/>
        </w:rPr>
        <w:t>else</w:t>
      </w:r>
      <w:r w:rsidRPr="00D54485">
        <w:t xml:space="preserve"> </w:t>
      </w:r>
      <w:r w:rsidRPr="00D54485">
        <w:rPr>
          <w:b/>
          <w:bCs/>
          <w:color w:val="008800"/>
        </w:rPr>
        <w:t>if</w:t>
      </w:r>
      <w:r w:rsidRPr="00D54485">
        <w:t xml:space="preserve"> (m.getType().equals(</w:t>
      </w:r>
      <w:r w:rsidRPr="00D54485">
        <w:rPr>
          <w:shd w:val="clear" w:color="auto" w:fill="FFF0F0"/>
        </w:rPr>
        <w:t>"TEMP"</w:t>
      </w:r>
      <w:r w:rsidRPr="00D54485">
        <w:t>)) {</w:t>
      </w:r>
    </w:p>
    <w:p w14:paraId="49CAF4D1" w14:textId="77777777" w:rsidR="00D54485" w:rsidRPr="00D54485" w:rsidRDefault="00D54485" w:rsidP="00D54485">
      <w:pPr>
        <w:pStyle w:val="CodeSource"/>
      </w:pPr>
      <w:r w:rsidRPr="00D54485">
        <w:t xml:space="preserve">            </w:t>
      </w:r>
      <w:r w:rsidRPr="00D54485">
        <w:rPr>
          <w:b/>
          <w:bCs/>
          <w:color w:val="008800"/>
        </w:rPr>
        <w:t>return</w:t>
      </w:r>
      <w:r w:rsidRPr="00D54485">
        <w:t xml:space="preserve"> new TempMeasurement(m);</w:t>
      </w:r>
    </w:p>
    <w:p w14:paraId="0A1EE01A" w14:textId="77777777" w:rsidR="00D54485" w:rsidRPr="00D54485" w:rsidRDefault="00D54485" w:rsidP="00D54485">
      <w:pPr>
        <w:pStyle w:val="CodeSource"/>
      </w:pPr>
      <w:r w:rsidRPr="00D54485">
        <w:t xml:space="preserve">        }  </w:t>
      </w:r>
      <w:r w:rsidRPr="00D54485">
        <w:rPr>
          <w:b/>
          <w:bCs/>
          <w:color w:val="008800"/>
        </w:rPr>
        <w:t>else</w:t>
      </w:r>
      <w:r w:rsidRPr="00D54485">
        <w:t xml:space="preserve"> </w:t>
      </w:r>
      <w:r w:rsidRPr="00D54485">
        <w:rPr>
          <w:b/>
          <w:bCs/>
          <w:color w:val="008800"/>
        </w:rPr>
        <w:t>if</w:t>
      </w:r>
      <w:r w:rsidRPr="00D54485">
        <w:t xml:space="preserve"> (m.getType().equals(</w:t>
      </w:r>
      <w:r w:rsidRPr="00D54485">
        <w:rPr>
          <w:shd w:val="clear" w:color="auto" w:fill="FFF0F0"/>
        </w:rPr>
        <w:t>"SBP"</w:t>
      </w:r>
      <w:r w:rsidRPr="00D54485">
        <w:t>)) {</w:t>
      </w:r>
    </w:p>
    <w:p w14:paraId="5D8807AE" w14:textId="77777777" w:rsidR="00D54485" w:rsidRPr="00D54485" w:rsidRDefault="00D54485" w:rsidP="00D54485">
      <w:pPr>
        <w:pStyle w:val="CodeSource"/>
      </w:pPr>
      <w:r w:rsidRPr="00D54485">
        <w:t xml:space="preserve">            </w:t>
      </w:r>
      <w:r w:rsidRPr="00D54485">
        <w:rPr>
          <w:b/>
          <w:bCs/>
          <w:color w:val="008800"/>
        </w:rPr>
        <w:t>return</w:t>
      </w:r>
      <w:r w:rsidRPr="00D54485">
        <w:t xml:space="preserve"> new BloodPressureMeasurement(m);</w:t>
      </w:r>
    </w:p>
    <w:p w14:paraId="469B8DEE" w14:textId="77777777" w:rsidR="00D54485" w:rsidRPr="00D54485" w:rsidRDefault="00D54485" w:rsidP="00D54485">
      <w:pPr>
        <w:pStyle w:val="CodeSource"/>
      </w:pPr>
      <w:r w:rsidRPr="00D54485">
        <w:t xml:space="preserve">        } </w:t>
      </w:r>
      <w:r w:rsidRPr="00D54485">
        <w:rPr>
          <w:b/>
          <w:bCs/>
          <w:color w:val="008800"/>
        </w:rPr>
        <w:t>else</w:t>
      </w:r>
      <w:r w:rsidRPr="00D54485">
        <w:t xml:space="preserve"> </w:t>
      </w:r>
      <w:r w:rsidRPr="00D54485">
        <w:rPr>
          <w:b/>
          <w:bCs/>
          <w:color w:val="008800"/>
        </w:rPr>
        <w:t>return</w:t>
      </w:r>
      <w:r w:rsidRPr="00D54485">
        <w:t xml:space="preserve"> m;</w:t>
      </w:r>
    </w:p>
    <w:p w14:paraId="58A0B6A1" w14:textId="77777777" w:rsidR="00D54485" w:rsidRPr="00D54485" w:rsidRDefault="00D54485" w:rsidP="00D54485">
      <w:pPr>
        <w:pStyle w:val="CodeSource"/>
      </w:pPr>
      <w:r w:rsidRPr="00D54485">
        <w:t xml:space="preserve">    }</w:t>
      </w:r>
    </w:p>
    <w:p w14:paraId="17DA8D6D" w14:textId="3A4229DB" w:rsidR="00D54485" w:rsidRDefault="00D54485" w:rsidP="00D54485">
      <w:r>
        <w:t xml:space="preserve">This class inplements </w:t>
      </w:r>
      <w:r w:rsidRPr="00D54485">
        <w:t>KeyedDeserializationSchema&lt;</w:t>
      </w:r>
      <w:r>
        <w:t>T</w:t>
      </w:r>
      <w:r w:rsidRPr="00D54485">
        <w:t>&gt;</w:t>
      </w:r>
      <w:r>
        <w:t xml:space="preserve"> to convert a String to JSON object. </w:t>
      </w:r>
    </w:p>
    <w:p w14:paraId="47238F6D" w14:textId="58527FD9" w:rsidR="00D54485" w:rsidRDefault="00D54485" w:rsidP="00161DEF">
      <w:pPr>
        <w:pStyle w:val="ListParagraph"/>
      </w:pPr>
      <w:r>
        <w:t>I used the GSON</w:t>
      </w:r>
      <w:r w:rsidR="00161DEF">
        <w:t xml:space="preserve">’s </w:t>
      </w:r>
      <w:r w:rsidR="00161DEF">
        <w:rPr>
          <w:rFonts w:ascii="Courier New" w:hAnsi="Courier New" w:cs="Courier New"/>
          <w:b/>
          <w:bCs/>
          <w:color w:val="555555"/>
          <w:sz w:val="20"/>
          <w:szCs w:val="20"/>
        </w:rPr>
        <w:t>@S</w:t>
      </w:r>
      <w:r w:rsidR="00161DEF" w:rsidRPr="00161DEF">
        <w:rPr>
          <w:rFonts w:ascii="Courier New" w:hAnsi="Courier New" w:cs="Courier New"/>
          <w:b/>
          <w:bCs/>
          <w:color w:val="555555"/>
          <w:sz w:val="20"/>
          <w:szCs w:val="20"/>
        </w:rPr>
        <w:t>erializedName</w:t>
      </w:r>
      <w:r>
        <w:t xml:space="preserve"> annotations for JSON conversion to POJO objects:</w:t>
      </w:r>
    </w:p>
    <w:p w14:paraId="1C2606A8" w14:textId="77777777" w:rsidR="00161DEF" w:rsidRPr="00161DEF" w:rsidRDefault="00161DEF" w:rsidP="00161DEF">
      <w:pPr>
        <w:pStyle w:val="CodeSource"/>
      </w:pPr>
      <w:r w:rsidRPr="00161DEF">
        <w:t xml:space="preserve">public  </w:t>
      </w:r>
      <w:r w:rsidRPr="00161DEF">
        <w:rPr>
          <w:color w:val="008800"/>
        </w:rPr>
        <w:t>class</w:t>
      </w:r>
      <w:r w:rsidRPr="00161DEF">
        <w:t xml:space="preserve"> </w:t>
      </w:r>
      <w:r w:rsidRPr="00161DEF">
        <w:rPr>
          <w:color w:val="BB0066"/>
        </w:rPr>
        <w:t>Measurement</w:t>
      </w:r>
      <w:r w:rsidRPr="00161DEF">
        <w:t xml:space="preserve"> {</w:t>
      </w:r>
    </w:p>
    <w:p w14:paraId="416D94BB" w14:textId="77777777" w:rsidR="00161DEF" w:rsidRPr="00161DEF" w:rsidRDefault="00161DEF" w:rsidP="00161DEF">
      <w:pPr>
        <w:pStyle w:val="CodeSource"/>
      </w:pPr>
    </w:p>
    <w:p w14:paraId="23EF95FD" w14:textId="77777777" w:rsidR="00161DEF" w:rsidRPr="00161DEF" w:rsidRDefault="00161DEF" w:rsidP="00161DEF">
      <w:pPr>
        <w:pStyle w:val="CodeSource"/>
      </w:pPr>
      <w:r w:rsidRPr="00161DEF">
        <w:t xml:space="preserve">    </w:t>
      </w:r>
      <w:r w:rsidRPr="00161DEF">
        <w:rPr>
          <w:color w:val="555555"/>
        </w:rPr>
        <w:t>@SerializedName</w:t>
      </w:r>
      <w:r w:rsidRPr="00161DEF">
        <w:t>(</w:t>
      </w:r>
      <w:r w:rsidRPr="00161DEF">
        <w:rPr>
          <w:shd w:val="clear" w:color="auto" w:fill="FFF0F0"/>
        </w:rPr>
        <w:t>"userid"</w:t>
      </w:r>
      <w:r w:rsidRPr="00161DEF">
        <w:t>)</w:t>
      </w:r>
    </w:p>
    <w:p w14:paraId="3959CC66" w14:textId="77777777" w:rsidR="00161DEF" w:rsidRPr="00161DEF" w:rsidRDefault="00161DEF" w:rsidP="00161DEF">
      <w:pPr>
        <w:pStyle w:val="CodeSource"/>
      </w:pPr>
      <w:r w:rsidRPr="00161DEF">
        <w:t xml:space="preserve">    private String UserID;</w:t>
      </w:r>
    </w:p>
    <w:p w14:paraId="45033574" w14:textId="77777777" w:rsidR="00161DEF" w:rsidRPr="00161DEF" w:rsidRDefault="00161DEF" w:rsidP="00161DEF">
      <w:pPr>
        <w:pStyle w:val="CodeSource"/>
      </w:pPr>
    </w:p>
    <w:p w14:paraId="27267929" w14:textId="77777777" w:rsidR="00161DEF" w:rsidRPr="00161DEF" w:rsidRDefault="00161DEF" w:rsidP="00161DEF">
      <w:pPr>
        <w:pStyle w:val="CodeSource"/>
      </w:pPr>
      <w:r w:rsidRPr="00161DEF">
        <w:t xml:space="preserve">    </w:t>
      </w:r>
      <w:r w:rsidRPr="00161DEF">
        <w:rPr>
          <w:color w:val="555555"/>
        </w:rPr>
        <w:t>@SerializedName</w:t>
      </w:r>
      <w:r w:rsidRPr="00161DEF">
        <w:t>(</w:t>
      </w:r>
      <w:r w:rsidRPr="00161DEF">
        <w:rPr>
          <w:shd w:val="clear" w:color="auto" w:fill="FFF0F0"/>
        </w:rPr>
        <w:t>"type"</w:t>
      </w:r>
      <w:r w:rsidRPr="00161DEF">
        <w:t>)</w:t>
      </w:r>
    </w:p>
    <w:p w14:paraId="0A02E174" w14:textId="77777777" w:rsidR="00161DEF" w:rsidRPr="00161DEF" w:rsidRDefault="00161DEF" w:rsidP="00161DEF">
      <w:pPr>
        <w:pStyle w:val="CodeSource"/>
      </w:pPr>
      <w:r w:rsidRPr="00161DEF">
        <w:t xml:space="preserve">    private String Type;</w:t>
      </w:r>
    </w:p>
    <w:p w14:paraId="2B8FE487" w14:textId="77777777" w:rsidR="00161DEF" w:rsidRPr="00161DEF" w:rsidRDefault="00161DEF" w:rsidP="00161DEF">
      <w:pPr>
        <w:pStyle w:val="CodeSource"/>
      </w:pPr>
    </w:p>
    <w:p w14:paraId="4A3ECA29" w14:textId="77777777" w:rsidR="00161DEF" w:rsidRPr="00161DEF" w:rsidRDefault="00161DEF" w:rsidP="00161DEF">
      <w:pPr>
        <w:pStyle w:val="CodeSource"/>
      </w:pPr>
      <w:r w:rsidRPr="00161DEF">
        <w:t xml:space="preserve">    </w:t>
      </w:r>
      <w:r w:rsidRPr="00161DEF">
        <w:rPr>
          <w:color w:val="555555"/>
        </w:rPr>
        <w:t>@SerializedName</w:t>
      </w:r>
      <w:r w:rsidRPr="00161DEF">
        <w:t>(</w:t>
      </w:r>
      <w:r w:rsidRPr="00161DEF">
        <w:rPr>
          <w:shd w:val="clear" w:color="auto" w:fill="FFF0F0"/>
        </w:rPr>
        <w:t>"value"</w:t>
      </w:r>
      <w:r w:rsidRPr="00161DEF">
        <w:t>)</w:t>
      </w:r>
    </w:p>
    <w:p w14:paraId="65DE6CCC" w14:textId="4077738D" w:rsidR="00161DEF" w:rsidRDefault="00161DEF" w:rsidP="00161DEF">
      <w:pPr>
        <w:pStyle w:val="CodeSource"/>
      </w:pPr>
      <w:r w:rsidRPr="00161DEF">
        <w:t xml:space="preserve">    private </w:t>
      </w:r>
      <w:r w:rsidRPr="00161DEF">
        <w:rPr>
          <w:color w:val="007020"/>
        </w:rPr>
        <w:t>float</w:t>
      </w:r>
      <w:r w:rsidRPr="00161DEF">
        <w:t xml:space="preserve"> Value;</w:t>
      </w:r>
    </w:p>
    <w:p w14:paraId="4198C595" w14:textId="25A6B82E" w:rsidR="00161DEF" w:rsidRDefault="00161DEF" w:rsidP="00161DEF">
      <w:pPr>
        <w:pStyle w:val="ListParagraph"/>
      </w:pPr>
      <w:r>
        <w:t>Now build the jar using maven and run it.</w:t>
      </w:r>
    </w:p>
    <w:p w14:paraId="5D94D5B5" w14:textId="3B5E67CA" w:rsidR="00FD535A" w:rsidRDefault="00FD535A" w:rsidP="00FD535A">
      <w:pPr>
        <w:pStyle w:val="CodeSource"/>
      </w:pPr>
      <w:r>
        <w:t xml:space="preserve">$ </w:t>
      </w:r>
      <w:r w:rsidRPr="00FD535A">
        <w:t xml:space="preserve">java -jar target/flinkicu-1.0-jar-with-dependencies.jar --topic </w:t>
      </w:r>
      <w:r w:rsidRPr="00FD535A">
        <w:rPr>
          <w:highlight w:val="yellow"/>
        </w:rPr>
        <w:t>FlinkCEP</w:t>
      </w:r>
      <w:r w:rsidRPr="00FD535A">
        <w:t xml:space="preserve"> --bootstrap.servers </w:t>
      </w:r>
      <w:r w:rsidRPr="00FD535A">
        <w:rPr>
          <w:highlight w:val="yellow"/>
        </w:rPr>
        <w:t>cloudera:9092</w:t>
      </w:r>
      <w:r w:rsidRPr="00FD535A">
        <w:t xml:space="preserve"> --zookeeper.connect </w:t>
      </w:r>
      <w:r w:rsidRPr="00FD535A">
        <w:rPr>
          <w:highlight w:val="yellow"/>
        </w:rPr>
        <w:t>cloudera:2181</w:t>
      </w:r>
      <w:r w:rsidRPr="00FD535A">
        <w:t xml:space="preserve"> --group.id SBG</w:t>
      </w:r>
    </w:p>
    <w:p w14:paraId="2FC08042" w14:textId="710A9482" w:rsidR="00FD535A" w:rsidRPr="00FD535A" w:rsidRDefault="00FD535A" w:rsidP="00FD535A">
      <w:r>
        <w:t>We split the screen into producer and consumer. To the left you see the event producer running at 600 message/second.  And on the right we have the CEP consumer which produces roughly an Alert each 10 seconds.</w:t>
      </w:r>
    </w:p>
    <w:p w14:paraId="07F4864B" w14:textId="5A3CF46B" w:rsidR="00161DEF" w:rsidRPr="00161DEF" w:rsidRDefault="003F7596" w:rsidP="00161DEF">
      <w:r w:rsidRPr="003F7596">
        <w:rPr>
          <w:noProof/>
        </w:rPr>
        <w:lastRenderedPageBreak/>
        <w:drawing>
          <wp:inline distT="0" distB="0" distL="0" distR="0" wp14:anchorId="6F79994A" wp14:editId="11DBFABB">
            <wp:extent cx="6400800" cy="460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DEF" w:rsidRPr="00161DEF" w:rsidSect="004B3666">
      <w:headerReference w:type="default" r:id="rId20"/>
      <w:footerReference w:type="even" r:id="rId21"/>
      <w:footerReference w:type="default" r:id="rId22"/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0592C" w14:textId="77777777" w:rsidR="00EE088F" w:rsidRDefault="00EE088F" w:rsidP="00101D01">
      <w:r>
        <w:separator/>
      </w:r>
    </w:p>
  </w:endnote>
  <w:endnote w:type="continuationSeparator" w:id="0">
    <w:p w14:paraId="3852B67E" w14:textId="77777777" w:rsidR="00EE088F" w:rsidRDefault="00EE088F" w:rsidP="00101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3D459A" w14:textId="77777777" w:rsidR="000D7F52" w:rsidRDefault="000D7F52" w:rsidP="00B757D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A3FDE2" w14:textId="77777777" w:rsidR="000D7F52" w:rsidRDefault="000D7F52" w:rsidP="000D7F5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558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588"/>
      <w:gridCol w:w="617"/>
    </w:tblGrid>
    <w:tr w:rsidR="000D7F52" w14:paraId="66D0175E" w14:textId="77777777" w:rsidTr="00E01CE2">
      <w:trPr>
        <w:trHeight w:val="356"/>
        <w:jc w:val="right"/>
      </w:trPr>
      <w:tc>
        <w:tcPr>
          <w:tcW w:w="907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96DC42B06B57484DA909CA4C5C541FB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A5C0701" w14:textId="77777777" w:rsidR="000D7F52" w:rsidRDefault="000D7F5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Sahbi Ben Gdaiem</w:t>
              </w:r>
            </w:p>
          </w:sdtContent>
        </w:sdt>
      </w:tc>
      <w:tc>
        <w:tcPr>
          <w:tcW w:w="529" w:type="dxa"/>
          <w:shd w:val="clear" w:color="auto" w:fill="C0504D" w:themeFill="accent2"/>
          <w:vAlign w:val="center"/>
        </w:tcPr>
        <w:p w14:paraId="47857B18" w14:textId="77777777" w:rsidR="000D7F52" w:rsidRDefault="000D7F52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9F2DED">
            <w:rPr>
              <w:noProof/>
              <w:color w:val="FFFFFF" w:themeColor="background1"/>
            </w:rPr>
            <w:t>6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81D4E35" w14:textId="77777777" w:rsidR="00101D01" w:rsidRDefault="00101D01" w:rsidP="000D7F5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F68A29" w14:textId="77777777" w:rsidR="00EE088F" w:rsidRDefault="00EE088F" w:rsidP="00101D01">
      <w:r>
        <w:separator/>
      </w:r>
    </w:p>
  </w:footnote>
  <w:footnote w:type="continuationSeparator" w:id="0">
    <w:p w14:paraId="50AE78C3" w14:textId="77777777" w:rsidR="00EE088F" w:rsidRDefault="00EE088F" w:rsidP="00101D0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5A5BE2" w14:textId="12E6A6AE" w:rsidR="00FE7649" w:rsidRDefault="00D14F33" w:rsidP="009F2DED">
    <w:pPr>
      <w:pStyle w:val="Header"/>
    </w:pPr>
    <w:r w:rsidRPr="00D14F33">
      <w:rPr>
        <w:bCs/>
      </w:rPr>
      <w:t>HU Extension School</w:t>
    </w:r>
    <w:r w:rsidRPr="00D14F33">
      <w:rPr>
        <w:bCs/>
      </w:rPr>
      <w:ptab w:relativeTo="margin" w:alignment="center" w:leader="none"/>
    </w:r>
    <w:r w:rsidRPr="00D14F33">
      <w:rPr>
        <w:bCs/>
      </w:rPr>
      <w:ptab w:relativeTo="margin" w:alignment="right" w:leader="none"/>
    </w:r>
    <w:r w:rsidR="009F2DED" w:rsidRPr="009F2DED">
      <w:t xml:space="preserve"> </w:t>
    </w:r>
    <w:r w:rsidR="009F2DED" w:rsidRPr="009F2DED">
      <w:rPr>
        <w:bCs/>
      </w:rPr>
      <w:t xml:space="preserve">Apache Flink </w:t>
    </w:r>
    <w:r w:rsidR="009F2DED">
      <w:rPr>
        <w:bCs/>
      </w:rPr>
      <w:t>CEP</w:t>
    </w:r>
  </w:p>
  <w:p w14:paraId="2B83B20A" w14:textId="77777777" w:rsidR="00D14F33" w:rsidRPr="00D14F33" w:rsidRDefault="005735F1">
    <w:pPr>
      <w:pStyle w:val="Header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ADD343" wp14:editId="0C8E7F1E">
              <wp:simplePos x="0" y="0"/>
              <wp:positionH relativeFrom="column">
                <wp:posOffset>-58271</wp:posOffset>
              </wp:positionH>
              <wp:positionV relativeFrom="paragraph">
                <wp:posOffset>45683</wp:posOffset>
              </wp:positionV>
              <wp:extent cx="6529556" cy="8927"/>
              <wp:effectExtent l="0" t="0" r="49530" b="41910"/>
              <wp:wrapNone/>
              <wp:docPr id="63" name="Straight Connector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29556" cy="8927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F23AB8" id="Straight Connector 6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6pt,3.6pt" to="509.55pt,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" strokecolor="#c0504d [3205]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1302B"/>
    <w:multiLevelType w:val="hybridMultilevel"/>
    <w:tmpl w:val="35CE80B6"/>
    <w:lvl w:ilvl="0" w:tplc="2C10D822">
      <w:start w:val="1"/>
      <w:numFmt w:val="decimal"/>
      <w:pStyle w:val="ListParagraph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349FF"/>
    <w:multiLevelType w:val="multilevel"/>
    <w:tmpl w:val="3266EFB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>
    <w:nsid w:val="0A453BA5"/>
    <w:multiLevelType w:val="hybridMultilevel"/>
    <w:tmpl w:val="E730A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1B1F1B"/>
    <w:multiLevelType w:val="multilevel"/>
    <w:tmpl w:val="9FFAE2C0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092A2B"/>
    <w:multiLevelType w:val="hybridMultilevel"/>
    <w:tmpl w:val="D5C44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5021FC"/>
    <w:multiLevelType w:val="hybridMultilevel"/>
    <w:tmpl w:val="D6EE05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1BE475C"/>
    <w:multiLevelType w:val="hybridMultilevel"/>
    <w:tmpl w:val="A3BC0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25130F"/>
    <w:multiLevelType w:val="hybridMultilevel"/>
    <w:tmpl w:val="D6284E88"/>
    <w:lvl w:ilvl="0" w:tplc="3E2A3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BA4D8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2C18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4A62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A9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5446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EA0B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089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000A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</w:num>
  <w:num w:numId="10">
    <w:abstractNumId w:val="1"/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3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</w:num>
  <w:num w:numId="33">
    <w:abstractNumId w:val="0"/>
    <w:lvlOverride w:ilvl="0">
      <w:startOverride w:val="1"/>
    </w:lvlOverride>
  </w:num>
  <w:num w:numId="34">
    <w:abstractNumId w:val="5"/>
  </w:num>
  <w:num w:numId="35">
    <w:abstractNumId w:val="0"/>
  </w:num>
  <w:num w:numId="36">
    <w:abstractNumId w:val="6"/>
  </w:num>
  <w:num w:numId="37">
    <w:abstractNumId w:val="2"/>
  </w:num>
  <w:num w:numId="38">
    <w:abstractNumId w:val="4"/>
  </w:num>
  <w:num w:numId="39">
    <w:abstractNumId w:val="0"/>
  </w:num>
  <w:num w:numId="40">
    <w:abstractNumId w:val="0"/>
    <w:lvlOverride w:ilvl="0">
      <w:startOverride w:val="1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1"/>
    </w:lvlOverride>
  </w:num>
  <w:num w:numId="43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embedSystemFonts/>
  <w:activeWritingStyle w:appName="MSWord" w:lang="en-US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efaultTabStop w:val="720"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2C6"/>
    <w:rsid w:val="0000710C"/>
    <w:rsid w:val="000200D4"/>
    <w:rsid w:val="00021ED4"/>
    <w:rsid w:val="00031D0A"/>
    <w:rsid w:val="00047C4C"/>
    <w:rsid w:val="000559A9"/>
    <w:rsid w:val="0005682C"/>
    <w:rsid w:val="000847FF"/>
    <w:rsid w:val="0009198C"/>
    <w:rsid w:val="00093F07"/>
    <w:rsid w:val="000B19BE"/>
    <w:rsid w:val="000B2A97"/>
    <w:rsid w:val="000B3190"/>
    <w:rsid w:val="000B747D"/>
    <w:rsid w:val="000C1391"/>
    <w:rsid w:val="000C51CD"/>
    <w:rsid w:val="000D4D32"/>
    <w:rsid w:val="000D7F52"/>
    <w:rsid w:val="000E0F20"/>
    <w:rsid w:val="000E6C58"/>
    <w:rsid w:val="000F237F"/>
    <w:rsid w:val="00101D01"/>
    <w:rsid w:val="0010637C"/>
    <w:rsid w:val="00124187"/>
    <w:rsid w:val="001372B7"/>
    <w:rsid w:val="001456BA"/>
    <w:rsid w:val="00147891"/>
    <w:rsid w:val="001565C5"/>
    <w:rsid w:val="00161DEF"/>
    <w:rsid w:val="00174BEC"/>
    <w:rsid w:val="00182109"/>
    <w:rsid w:val="00190661"/>
    <w:rsid w:val="00192323"/>
    <w:rsid w:val="00192431"/>
    <w:rsid w:val="001A5488"/>
    <w:rsid w:val="001A579F"/>
    <w:rsid w:val="001B5354"/>
    <w:rsid w:val="001B5EF6"/>
    <w:rsid w:val="001D66F8"/>
    <w:rsid w:val="001D701C"/>
    <w:rsid w:val="001E16F8"/>
    <w:rsid w:val="001E60B3"/>
    <w:rsid w:val="001E6802"/>
    <w:rsid w:val="00203DC1"/>
    <w:rsid w:val="00205E8A"/>
    <w:rsid w:val="002073E6"/>
    <w:rsid w:val="002145DA"/>
    <w:rsid w:val="00223F85"/>
    <w:rsid w:val="002302EE"/>
    <w:rsid w:val="00237916"/>
    <w:rsid w:val="00251614"/>
    <w:rsid w:val="00256021"/>
    <w:rsid w:val="00277769"/>
    <w:rsid w:val="00280D34"/>
    <w:rsid w:val="002A0233"/>
    <w:rsid w:val="002B74BE"/>
    <w:rsid w:val="002D2930"/>
    <w:rsid w:val="002D3EF7"/>
    <w:rsid w:val="002D4538"/>
    <w:rsid w:val="002D5CD7"/>
    <w:rsid w:val="002D5DEA"/>
    <w:rsid w:val="00304A42"/>
    <w:rsid w:val="003127E6"/>
    <w:rsid w:val="00316254"/>
    <w:rsid w:val="00321F27"/>
    <w:rsid w:val="00326D67"/>
    <w:rsid w:val="00333A7B"/>
    <w:rsid w:val="00334BA7"/>
    <w:rsid w:val="00345BC7"/>
    <w:rsid w:val="003517B2"/>
    <w:rsid w:val="00354A24"/>
    <w:rsid w:val="00354CE0"/>
    <w:rsid w:val="003575D7"/>
    <w:rsid w:val="0036099F"/>
    <w:rsid w:val="00361758"/>
    <w:rsid w:val="00390CC8"/>
    <w:rsid w:val="003926E9"/>
    <w:rsid w:val="003950EC"/>
    <w:rsid w:val="003B6A4F"/>
    <w:rsid w:val="003D0906"/>
    <w:rsid w:val="003F5784"/>
    <w:rsid w:val="003F7596"/>
    <w:rsid w:val="003F75E8"/>
    <w:rsid w:val="004012C6"/>
    <w:rsid w:val="004045CA"/>
    <w:rsid w:val="0040688F"/>
    <w:rsid w:val="004166CD"/>
    <w:rsid w:val="00417517"/>
    <w:rsid w:val="004249AB"/>
    <w:rsid w:val="00437D30"/>
    <w:rsid w:val="00440D90"/>
    <w:rsid w:val="00441840"/>
    <w:rsid w:val="0044354C"/>
    <w:rsid w:val="004451E7"/>
    <w:rsid w:val="00446DE2"/>
    <w:rsid w:val="0045165B"/>
    <w:rsid w:val="004547CE"/>
    <w:rsid w:val="00456572"/>
    <w:rsid w:val="00461368"/>
    <w:rsid w:val="00461861"/>
    <w:rsid w:val="00461EA7"/>
    <w:rsid w:val="004620B8"/>
    <w:rsid w:val="00480009"/>
    <w:rsid w:val="00490044"/>
    <w:rsid w:val="00495800"/>
    <w:rsid w:val="004A1F6E"/>
    <w:rsid w:val="004A2C42"/>
    <w:rsid w:val="004A5D41"/>
    <w:rsid w:val="004B1CAE"/>
    <w:rsid w:val="004B3666"/>
    <w:rsid w:val="004D19D9"/>
    <w:rsid w:val="004D60C8"/>
    <w:rsid w:val="00504E04"/>
    <w:rsid w:val="005305F8"/>
    <w:rsid w:val="00535218"/>
    <w:rsid w:val="0054620E"/>
    <w:rsid w:val="00553E91"/>
    <w:rsid w:val="0055697A"/>
    <w:rsid w:val="005735F1"/>
    <w:rsid w:val="00583AD1"/>
    <w:rsid w:val="00594504"/>
    <w:rsid w:val="005A126B"/>
    <w:rsid w:val="005B011C"/>
    <w:rsid w:val="005F2163"/>
    <w:rsid w:val="005F6E25"/>
    <w:rsid w:val="0060160C"/>
    <w:rsid w:val="00616C43"/>
    <w:rsid w:val="006552E7"/>
    <w:rsid w:val="006625C2"/>
    <w:rsid w:val="00683DB5"/>
    <w:rsid w:val="00684CF3"/>
    <w:rsid w:val="006A4F63"/>
    <w:rsid w:val="006A555A"/>
    <w:rsid w:val="006A6126"/>
    <w:rsid w:val="006C553B"/>
    <w:rsid w:val="006D7C9D"/>
    <w:rsid w:val="00700196"/>
    <w:rsid w:val="00700638"/>
    <w:rsid w:val="0070517C"/>
    <w:rsid w:val="00711CF7"/>
    <w:rsid w:val="00725B25"/>
    <w:rsid w:val="00743580"/>
    <w:rsid w:val="00743FB7"/>
    <w:rsid w:val="00753374"/>
    <w:rsid w:val="00775980"/>
    <w:rsid w:val="0077770B"/>
    <w:rsid w:val="00790C92"/>
    <w:rsid w:val="0079183C"/>
    <w:rsid w:val="0079203A"/>
    <w:rsid w:val="00795541"/>
    <w:rsid w:val="007967BC"/>
    <w:rsid w:val="00796F20"/>
    <w:rsid w:val="0079780A"/>
    <w:rsid w:val="007A6357"/>
    <w:rsid w:val="007B4D3E"/>
    <w:rsid w:val="007B4D79"/>
    <w:rsid w:val="007C307A"/>
    <w:rsid w:val="007C3E9B"/>
    <w:rsid w:val="007C4A0F"/>
    <w:rsid w:val="007C4FAC"/>
    <w:rsid w:val="007D1979"/>
    <w:rsid w:val="007E57F6"/>
    <w:rsid w:val="007F2C9B"/>
    <w:rsid w:val="007F4579"/>
    <w:rsid w:val="007F7AF5"/>
    <w:rsid w:val="008140C4"/>
    <w:rsid w:val="00834586"/>
    <w:rsid w:val="008512DB"/>
    <w:rsid w:val="00854244"/>
    <w:rsid w:val="00860786"/>
    <w:rsid w:val="00866AE0"/>
    <w:rsid w:val="0087551C"/>
    <w:rsid w:val="008778B4"/>
    <w:rsid w:val="008903F3"/>
    <w:rsid w:val="008A1931"/>
    <w:rsid w:val="008A261C"/>
    <w:rsid w:val="008A7239"/>
    <w:rsid w:val="008B3750"/>
    <w:rsid w:val="008B6F03"/>
    <w:rsid w:val="008B6F19"/>
    <w:rsid w:val="008C751D"/>
    <w:rsid w:val="008D177A"/>
    <w:rsid w:val="008D2A7A"/>
    <w:rsid w:val="008D5CC6"/>
    <w:rsid w:val="008D6723"/>
    <w:rsid w:val="008E69FF"/>
    <w:rsid w:val="008E7E4B"/>
    <w:rsid w:val="008E7F6A"/>
    <w:rsid w:val="008F6066"/>
    <w:rsid w:val="00926682"/>
    <w:rsid w:val="009440FD"/>
    <w:rsid w:val="009452CB"/>
    <w:rsid w:val="009520FC"/>
    <w:rsid w:val="009611BD"/>
    <w:rsid w:val="00965A57"/>
    <w:rsid w:val="00967A31"/>
    <w:rsid w:val="00975898"/>
    <w:rsid w:val="0097606C"/>
    <w:rsid w:val="0099104D"/>
    <w:rsid w:val="009A0381"/>
    <w:rsid w:val="009A4055"/>
    <w:rsid w:val="009A587E"/>
    <w:rsid w:val="009B30B0"/>
    <w:rsid w:val="009C1CF2"/>
    <w:rsid w:val="009C7CD4"/>
    <w:rsid w:val="009E15F2"/>
    <w:rsid w:val="009E57CB"/>
    <w:rsid w:val="009F27A5"/>
    <w:rsid w:val="009F2DED"/>
    <w:rsid w:val="00A02783"/>
    <w:rsid w:val="00A0773B"/>
    <w:rsid w:val="00A10EE4"/>
    <w:rsid w:val="00A24B7D"/>
    <w:rsid w:val="00A502DA"/>
    <w:rsid w:val="00A57443"/>
    <w:rsid w:val="00A57D70"/>
    <w:rsid w:val="00A57DA0"/>
    <w:rsid w:val="00A65866"/>
    <w:rsid w:val="00A6604D"/>
    <w:rsid w:val="00A709EE"/>
    <w:rsid w:val="00A72E48"/>
    <w:rsid w:val="00A74591"/>
    <w:rsid w:val="00A855A0"/>
    <w:rsid w:val="00AA08D6"/>
    <w:rsid w:val="00AB26B7"/>
    <w:rsid w:val="00AB333E"/>
    <w:rsid w:val="00AB6B8B"/>
    <w:rsid w:val="00AC411E"/>
    <w:rsid w:val="00AC6C88"/>
    <w:rsid w:val="00AD3742"/>
    <w:rsid w:val="00AD7A08"/>
    <w:rsid w:val="00AE4B9A"/>
    <w:rsid w:val="00AE53D9"/>
    <w:rsid w:val="00AE5944"/>
    <w:rsid w:val="00B00B0E"/>
    <w:rsid w:val="00B10142"/>
    <w:rsid w:val="00B139F9"/>
    <w:rsid w:val="00B17A10"/>
    <w:rsid w:val="00B23B07"/>
    <w:rsid w:val="00B24152"/>
    <w:rsid w:val="00B34AD5"/>
    <w:rsid w:val="00B35743"/>
    <w:rsid w:val="00B368B3"/>
    <w:rsid w:val="00B52027"/>
    <w:rsid w:val="00B54E08"/>
    <w:rsid w:val="00B6178A"/>
    <w:rsid w:val="00B659E7"/>
    <w:rsid w:val="00B74B05"/>
    <w:rsid w:val="00B76B8C"/>
    <w:rsid w:val="00B82387"/>
    <w:rsid w:val="00B853B3"/>
    <w:rsid w:val="00B96C18"/>
    <w:rsid w:val="00BC0897"/>
    <w:rsid w:val="00BD4245"/>
    <w:rsid w:val="00BD632A"/>
    <w:rsid w:val="00BD71BA"/>
    <w:rsid w:val="00BE42C1"/>
    <w:rsid w:val="00C14F81"/>
    <w:rsid w:val="00C15226"/>
    <w:rsid w:val="00C34370"/>
    <w:rsid w:val="00C34EA8"/>
    <w:rsid w:val="00C354F9"/>
    <w:rsid w:val="00C40D54"/>
    <w:rsid w:val="00C75D2F"/>
    <w:rsid w:val="00C77627"/>
    <w:rsid w:val="00C77C3E"/>
    <w:rsid w:val="00C91032"/>
    <w:rsid w:val="00CB7007"/>
    <w:rsid w:val="00CD046C"/>
    <w:rsid w:val="00CE6A15"/>
    <w:rsid w:val="00D14F33"/>
    <w:rsid w:val="00D328F2"/>
    <w:rsid w:val="00D349B0"/>
    <w:rsid w:val="00D354C1"/>
    <w:rsid w:val="00D40376"/>
    <w:rsid w:val="00D419DA"/>
    <w:rsid w:val="00D467E1"/>
    <w:rsid w:val="00D53B32"/>
    <w:rsid w:val="00D54485"/>
    <w:rsid w:val="00D638BF"/>
    <w:rsid w:val="00D7237D"/>
    <w:rsid w:val="00D84C42"/>
    <w:rsid w:val="00D86863"/>
    <w:rsid w:val="00D9725E"/>
    <w:rsid w:val="00D976D0"/>
    <w:rsid w:val="00D97BD3"/>
    <w:rsid w:val="00DA54BD"/>
    <w:rsid w:val="00DC1A47"/>
    <w:rsid w:val="00DD0234"/>
    <w:rsid w:val="00DD7001"/>
    <w:rsid w:val="00DE2B06"/>
    <w:rsid w:val="00E01CE2"/>
    <w:rsid w:val="00E0243C"/>
    <w:rsid w:val="00E05E58"/>
    <w:rsid w:val="00E121E0"/>
    <w:rsid w:val="00E14F09"/>
    <w:rsid w:val="00E174F3"/>
    <w:rsid w:val="00E21B70"/>
    <w:rsid w:val="00E32B43"/>
    <w:rsid w:val="00E3691C"/>
    <w:rsid w:val="00E370A3"/>
    <w:rsid w:val="00E45253"/>
    <w:rsid w:val="00E54377"/>
    <w:rsid w:val="00E56015"/>
    <w:rsid w:val="00E675D5"/>
    <w:rsid w:val="00E91B41"/>
    <w:rsid w:val="00E935C5"/>
    <w:rsid w:val="00EA15DB"/>
    <w:rsid w:val="00EB0A3D"/>
    <w:rsid w:val="00EC1260"/>
    <w:rsid w:val="00EC6898"/>
    <w:rsid w:val="00ED7DF1"/>
    <w:rsid w:val="00EE088F"/>
    <w:rsid w:val="00EE47A3"/>
    <w:rsid w:val="00EF60A1"/>
    <w:rsid w:val="00F02472"/>
    <w:rsid w:val="00F046B5"/>
    <w:rsid w:val="00F216D2"/>
    <w:rsid w:val="00F37C0E"/>
    <w:rsid w:val="00F4426E"/>
    <w:rsid w:val="00F53425"/>
    <w:rsid w:val="00F63367"/>
    <w:rsid w:val="00F663C1"/>
    <w:rsid w:val="00F80408"/>
    <w:rsid w:val="00FA68E0"/>
    <w:rsid w:val="00FB64CD"/>
    <w:rsid w:val="00FB787D"/>
    <w:rsid w:val="00FD535A"/>
    <w:rsid w:val="00FD5D7F"/>
    <w:rsid w:val="00FD5DC0"/>
    <w:rsid w:val="00FE7649"/>
    <w:rsid w:val="00FF00DE"/>
    <w:rsid w:val="00FF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8A319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485"/>
    <w:rPr>
      <w:rFonts w:asciiTheme="majorHAnsi" w:hAnsiTheme="majorHAnsi"/>
      <w:sz w:val="22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">
    <w:name w:val="Body Text Indent"/>
    <w:basedOn w:val="Normal"/>
    <w:pPr>
      <w:ind w:left="360"/>
    </w:p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333366"/>
    </w:rPr>
  </w:style>
  <w:style w:type="paragraph" w:styleId="BodyTextIndent2">
    <w:name w:val="Body Text Indent 2"/>
    <w:basedOn w:val="Normal"/>
    <w:pPr>
      <w:ind w:left="360"/>
    </w:pPr>
  </w:style>
  <w:style w:type="paragraph" w:styleId="ListParagraph">
    <w:name w:val="List Paragraph"/>
    <w:basedOn w:val="Normal"/>
    <w:autoRedefine/>
    <w:uiPriority w:val="34"/>
    <w:qFormat/>
    <w:rsid w:val="00F80408"/>
    <w:pPr>
      <w:numPr>
        <w:numId w:val="2"/>
      </w:numPr>
      <w:spacing w:before="120" w:after="120"/>
    </w:pPr>
  </w:style>
  <w:style w:type="paragraph" w:styleId="NormalWeb">
    <w:name w:val="Normal (Web)"/>
    <w:basedOn w:val="Normal"/>
    <w:uiPriority w:val="99"/>
    <w:unhideWhenUsed/>
    <w:rsid w:val="000E0F2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rsid w:val="00101D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1D01"/>
  </w:style>
  <w:style w:type="paragraph" w:styleId="Footer">
    <w:name w:val="footer"/>
    <w:basedOn w:val="Normal"/>
    <w:link w:val="FooterChar"/>
    <w:uiPriority w:val="99"/>
    <w:rsid w:val="00101D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D01"/>
  </w:style>
  <w:style w:type="character" w:styleId="PlaceholderText">
    <w:name w:val="Placeholder Text"/>
    <w:basedOn w:val="DefaultParagraphFont"/>
    <w:uiPriority w:val="99"/>
    <w:semiHidden/>
    <w:rsid w:val="00B853B3"/>
    <w:rPr>
      <w:color w:val="808080"/>
    </w:rPr>
  </w:style>
  <w:style w:type="paragraph" w:styleId="BalloonText">
    <w:name w:val="Balloon Text"/>
    <w:basedOn w:val="Normal"/>
    <w:link w:val="BalloonTextChar"/>
    <w:rsid w:val="00B853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853B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9E15F2"/>
    <w:rPr>
      <w:sz w:val="24"/>
    </w:rPr>
  </w:style>
  <w:style w:type="paragraph" w:styleId="Title">
    <w:name w:val="Title"/>
    <w:basedOn w:val="Normal"/>
    <w:next w:val="Normal"/>
    <w:link w:val="TitleChar"/>
    <w:qFormat/>
    <w:rsid w:val="00FE7649"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345A8A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E7649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">
    <w:name w:val="Author"/>
    <w:next w:val="Normal"/>
    <w:qFormat/>
    <w:rsid w:val="00FE7649"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</w:rPr>
  </w:style>
  <w:style w:type="paragraph" w:styleId="Date">
    <w:name w:val="Date"/>
    <w:next w:val="Normal"/>
    <w:link w:val="DateChar"/>
    <w:qFormat/>
    <w:rsid w:val="00FE7649"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DateChar">
    <w:name w:val="Date Char"/>
    <w:basedOn w:val="DefaultParagraphFont"/>
    <w:link w:val="Date"/>
    <w:rsid w:val="00FE7649"/>
    <w:rPr>
      <w:rFonts w:asciiTheme="minorHAnsi" w:eastAsiaTheme="minorHAnsi" w:hAnsiTheme="minorHAnsi" w:cstheme="minorBidi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92431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192431"/>
  </w:style>
  <w:style w:type="character" w:customStyle="1" w:styleId="CommentTextChar">
    <w:name w:val="Comment Text Char"/>
    <w:basedOn w:val="DefaultParagraphFont"/>
    <w:link w:val="CommentText"/>
    <w:semiHidden/>
    <w:rsid w:val="0019243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9243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192431"/>
    <w:rPr>
      <w:b/>
      <w:bCs/>
      <w:sz w:val="24"/>
      <w:szCs w:val="24"/>
    </w:rPr>
  </w:style>
  <w:style w:type="paragraph" w:customStyle="1" w:styleId="CodeSource">
    <w:name w:val="Code Source"/>
    <w:basedOn w:val="Normal"/>
    <w:qFormat/>
    <w:rsid w:val="002D2930"/>
    <w:pPr>
      <w:widowControl w:val="0"/>
      <w:pBdr>
        <w:top w:val="single" w:sz="4" w:space="4" w:color="A6A6A6" w:themeColor="background1" w:themeShade="A6"/>
        <w:left w:val="single" w:sz="4" w:space="4" w:color="A6A6A6" w:themeColor="background1" w:themeShade="A6"/>
        <w:bottom w:val="single" w:sz="4" w:space="4" w:color="A6A6A6" w:themeColor="background1" w:themeShade="A6"/>
        <w:right w:val="single" w:sz="4" w:space="4" w:color="A6A6A6" w:themeColor="background1" w:themeShade="A6"/>
      </w:pBdr>
      <w:shd w:val="clear" w:color="auto" w:fill="EEECE1" w:themeFill="background2"/>
      <w:autoSpaceDE w:val="0"/>
      <w:autoSpaceDN w:val="0"/>
      <w:adjustRightInd w:val="0"/>
      <w:spacing w:before="240" w:after="240"/>
      <w:ind w:left="170" w:right="170"/>
      <w:contextualSpacing/>
    </w:pPr>
    <w:rPr>
      <w:rFonts w:ascii="Consolas" w:hAnsi="Consolas" w:cs="Courier New"/>
      <w:color w:val="000000" w:themeColor="text1"/>
      <w:sz w:val="18"/>
    </w:rPr>
  </w:style>
  <w:style w:type="character" w:styleId="PageNumber">
    <w:name w:val="page number"/>
    <w:basedOn w:val="DefaultParagraphFont"/>
    <w:semiHidden/>
    <w:unhideWhenUsed/>
    <w:rsid w:val="000D7F52"/>
  </w:style>
  <w:style w:type="character" w:styleId="HTMLKeyboard">
    <w:name w:val="HTML Keyboard"/>
    <w:basedOn w:val="DefaultParagraphFont"/>
    <w:uiPriority w:val="99"/>
    <w:semiHidden/>
    <w:unhideWhenUsed/>
    <w:rsid w:val="00E54377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7F6A"/>
    <w:rPr>
      <w:rFonts w:ascii="Courier New" w:eastAsia="Courier New" w:hAnsi="Courier New" w:cs="Courier New"/>
      <w:color w:val="3333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06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83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8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19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07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74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ahbi/HES/CS63/homework/CS63-HW00-SB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DC42B06B57484DA909CA4C5C541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5D2C3A-198A-8F46-8531-98FF88C60C1B}"/>
      </w:docPartPr>
      <w:docPartBody>
        <w:p w:rsidR="0025243B" w:rsidRDefault="00833D10">
          <w:pPr>
            <w:pStyle w:val="96DC42B06B57484DA909CA4C5C541FBA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D10"/>
    <w:rsid w:val="0025243B"/>
    <w:rsid w:val="002F3E2C"/>
    <w:rsid w:val="00833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DC42B06B57484DA909CA4C5C541FBA">
    <w:name w:val="96DC42B06B57484DA909CA4C5C541F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Sahbi Ben Gdaiem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3B8E88-BF03-754F-90FC-11F16B843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CS63-HW00-SBG.dotx</Template>
  <TotalTime>1210</TotalTime>
  <Pages>12</Pages>
  <Words>1411</Words>
  <Characters>8048</Characters>
  <Application>Microsoft Macintosh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E-166  Web Services</vt:lpstr>
    </vt:vector>
  </TitlesOfParts>
  <Company>Security First</Company>
  <LinksUpToDate>false</LinksUpToDate>
  <CharactersWithSpaces>9441</CharactersWithSpaces>
  <SharedDoc>false</SharedDoc>
  <HLinks>
    <vt:vector size="24" baseType="variant">
      <vt:variant>
        <vt:i4>2031675</vt:i4>
      </vt:variant>
      <vt:variant>
        <vt:i4>9</vt:i4>
      </vt:variant>
      <vt:variant>
        <vt:i4>0</vt:i4>
      </vt:variant>
      <vt:variant>
        <vt:i4>5</vt:i4>
      </vt:variant>
      <vt:variant>
        <vt:lpwstr>mailto:cscie185@fas.harvard.edu</vt:lpwstr>
      </vt:variant>
      <vt:variant>
        <vt:lpwstr/>
      </vt:variant>
      <vt:variant>
        <vt:i4>6422567</vt:i4>
      </vt:variant>
      <vt:variant>
        <vt:i4>6</vt:i4>
      </vt:variant>
      <vt:variant>
        <vt:i4>0</vt:i4>
      </vt:variant>
      <vt:variant>
        <vt:i4>5</vt:i4>
      </vt:variant>
      <vt:variant>
        <vt:lpwstr>http://localhost:19888/</vt:lpwstr>
      </vt:variant>
      <vt:variant>
        <vt:lpwstr/>
      </vt:variant>
      <vt:variant>
        <vt:i4>458816</vt:i4>
      </vt:variant>
      <vt:variant>
        <vt:i4>3</vt:i4>
      </vt:variant>
      <vt:variant>
        <vt:i4>0</vt:i4>
      </vt:variant>
      <vt:variant>
        <vt:i4>5</vt:i4>
      </vt:variant>
      <vt:variant>
        <vt:lpwstr>http://www.gutenberg.org/files/4300/4300.zip</vt:lpwstr>
      </vt:variant>
      <vt:variant>
        <vt:lpwstr/>
      </vt:variant>
      <vt:variant>
        <vt:i4>589878</vt:i4>
      </vt:variant>
      <vt:variant>
        <vt:i4>0</vt:i4>
      </vt:variant>
      <vt:variant>
        <vt:i4>0</vt:i4>
      </vt:variant>
      <vt:variant>
        <vt:i4>5</vt:i4>
      </vt:variant>
      <vt:variant>
        <vt:lpwstr>http://www.cloudera.com/content/cloudera/en/documentation/core/latest/topics/cm_qs_quick_start.html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E-166  Web Services</dc:title>
  <dc:creator>Sahbi Ben Gdaiem</dc:creator>
  <cp:lastModifiedBy>Sahbi Ben Gdaiem</cp:lastModifiedBy>
  <cp:revision>8</cp:revision>
  <cp:lastPrinted>2016-02-20T02:50:00Z</cp:lastPrinted>
  <dcterms:created xsi:type="dcterms:W3CDTF">2016-05-07T14:01:00Z</dcterms:created>
  <dcterms:modified xsi:type="dcterms:W3CDTF">2016-05-09T08:31:00Z</dcterms:modified>
</cp:coreProperties>
</file>